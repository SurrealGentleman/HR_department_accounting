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CA05C" w14:textId="77777777" w:rsidR="005D6BB1" w:rsidRDefault="005D6BB1" w:rsidP="005D6BB1">
      <w:pPr>
        <w:pStyle w:val="a5"/>
      </w:pPr>
      <w:r>
        <w:t>МИНИСТЕРСТВО НАУКИ И ВЫСШЕГО ОБРАЗОВАНИЯ</w:t>
      </w:r>
    </w:p>
    <w:p w14:paraId="12A0C5D0" w14:textId="77777777" w:rsidR="005D6BB1" w:rsidRDefault="005D6BB1" w:rsidP="005D6BB1">
      <w:pPr>
        <w:pStyle w:val="a5"/>
      </w:pPr>
      <w:r>
        <w:t>РОССИЙСКОЙ ФЕДЕРАЦИИ</w:t>
      </w:r>
    </w:p>
    <w:p w14:paraId="3CD16E9D" w14:textId="77777777" w:rsidR="005D6BB1" w:rsidRDefault="005D6BB1" w:rsidP="005D6BB1">
      <w:pPr>
        <w:pStyle w:val="a5"/>
      </w:pPr>
      <w:r>
        <w:t>ФЕДЕРАЛЬНОЕ ГОСУДАРСТВЕННОЕ АВТОНОМНОЕ</w:t>
      </w:r>
    </w:p>
    <w:p w14:paraId="498D63C3" w14:textId="77777777" w:rsidR="005D6BB1" w:rsidRDefault="005D6BB1" w:rsidP="005D6BB1">
      <w:pPr>
        <w:pStyle w:val="a5"/>
      </w:pPr>
      <w:r>
        <w:t>ОБРАЗОВАТЕЛЬНОЕ УЧРЕЖДЕНИЕ ВЫСШЕНГО ОБРАЗОВАНИЯ</w:t>
      </w:r>
    </w:p>
    <w:p w14:paraId="50390ACD" w14:textId="77777777" w:rsidR="005D6BB1" w:rsidRDefault="005D6BB1" w:rsidP="005D6BB1">
      <w:pPr>
        <w:pStyle w:val="a5"/>
      </w:pPr>
      <w:r>
        <w:t>«ТЮМЕНСКИЙ ГОСУДАРСВЕННЫЙ УНИВЕРСТИТЕТ»</w:t>
      </w:r>
    </w:p>
    <w:p w14:paraId="376047F2" w14:textId="77777777" w:rsidR="005D6BB1" w:rsidRDefault="005D6BB1" w:rsidP="005D6BB1">
      <w:pPr>
        <w:pStyle w:val="a5"/>
      </w:pPr>
      <w:r>
        <w:t>ИНСТИТУТ МАТЕМАТИКИ И КОМПЬЮТЕРНЫХ НАУК</w:t>
      </w:r>
    </w:p>
    <w:p w14:paraId="03B4D0DB" w14:textId="77777777" w:rsidR="005D6BB1" w:rsidRDefault="005D6BB1" w:rsidP="00F96191">
      <w:pPr>
        <w:pStyle w:val="a5"/>
      </w:pPr>
      <w:r>
        <w:t>Кафедра информационных систем</w:t>
      </w:r>
    </w:p>
    <w:p w14:paraId="4ABD0F0A" w14:textId="77777777" w:rsidR="005D6BB1" w:rsidRDefault="005D6BB1" w:rsidP="00F96191">
      <w:pPr>
        <w:pStyle w:val="a5"/>
        <w:jc w:val="left"/>
      </w:pPr>
    </w:p>
    <w:p w14:paraId="5DA0F0C8" w14:textId="77777777" w:rsidR="00B52B66" w:rsidRDefault="005D6BB1" w:rsidP="00B52B66">
      <w:pPr>
        <w:pStyle w:val="a5"/>
      </w:pPr>
      <w:r>
        <w:t>ОТЧЕТ ОБ ИНДИВИДУАЛЬНОЙ РАБОТЕ</w:t>
      </w:r>
    </w:p>
    <w:p w14:paraId="05879EB1" w14:textId="15BF0EA1" w:rsidR="005D6BB1" w:rsidRDefault="005D6BB1" w:rsidP="00B52B66">
      <w:pPr>
        <w:pStyle w:val="a5"/>
      </w:pPr>
      <w:r>
        <w:t>ДИСЦИПЛИНЫ «</w:t>
      </w:r>
      <w:r w:rsidR="001C22A1">
        <w:t>Информатика и Программирование</w:t>
      </w:r>
      <w:r>
        <w:t>»</w:t>
      </w:r>
    </w:p>
    <w:p w14:paraId="3EDF9C8E" w14:textId="77777777" w:rsidR="005D6BB1" w:rsidRDefault="005D6BB1" w:rsidP="00F96191">
      <w:pPr>
        <w:pStyle w:val="a5"/>
        <w:jc w:val="left"/>
      </w:pPr>
    </w:p>
    <w:p w14:paraId="2385CC87" w14:textId="2F016081" w:rsidR="005D6BB1" w:rsidRDefault="005D6BB1" w:rsidP="00CF0C62">
      <w:pPr>
        <w:pStyle w:val="a5"/>
      </w:pPr>
      <w:r>
        <w:t>«</w:t>
      </w:r>
      <w:bookmarkStart w:id="0" w:name="_Hlk105658782"/>
      <w:r>
        <w:t xml:space="preserve">АВТОМАТИЗАЦИЯ УЧЕТА </w:t>
      </w:r>
      <w:r w:rsidR="00942E32" w:rsidRPr="00CF0C62">
        <w:t>ОТДЕЛА</w:t>
      </w:r>
      <w:r w:rsidR="00942E32" w:rsidRPr="00B52B66">
        <w:t xml:space="preserve"> КАДРОВ</w:t>
      </w:r>
      <w:bookmarkEnd w:id="0"/>
      <w:r>
        <w:t>»</w:t>
      </w:r>
    </w:p>
    <w:p w14:paraId="5F0421D2" w14:textId="77777777" w:rsidR="005D6BB1" w:rsidRDefault="005D6BB1" w:rsidP="00F96191">
      <w:pPr>
        <w:pStyle w:val="a6"/>
        <w:ind w:left="0"/>
      </w:pPr>
    </w:p>
    <w:p w14:paraId="3C9259C5" w14:textId="77777777" w:rsidR="005D6BB1" w:rsidRDefault="005D6BB1" w:rsidP="005D6BB1">
      <w:pPr>
        <w:pStyle w:val="a6"/>
      </w:pPr>
      <w:r>
        <w:t>Выполнил:</w:t>
      </w:r>
    </w:p>
    <w:p w14:paraId="42CDC742" w14:textId="1BF80343" w:rsidR="005D6BB1" w:rsidRDefault="005D6BB1" w:rsidP="005D6BB1">
      <w:pPr>
        <w:pStyle w:val="a6"/>
      </w:pPr>
      <w:r>
        <w:t xml:space="preserve">студент группы </w:t>
      </w:r>
      <w:r w:rsidR="00387728">
        <w:t>ИСиТ-</w:t>
      </w:r>
      <w:proofErr w:type="gramStart"/>
      <w:r w:rsidR="00387728">
        <w:t>21.01-2</w:t>
      </w:r>
      <w:proofErr w:type="gramEnd"/>
    </w:p>
    <w:p w14:paraId="6B620C09" w14:textId="0DDE12B9" w:rsidR="005D6BB1" w:rsidRPr="00B52B66" w:rsidRDefault="00387728" w:rsidP="005D6BB1">
      <w:pPr>
        <w:pStyle w:val="a6"/>
      </w:pPr>
      <w:r>
        <w:t>Алексеев Алексей</w:t>
      </w:r>
      <w:r w:rsidR="00B52B66" w:rsidRPr="000B1750">
        <w:t xml:space="preserve"> </w:t>
      </w:r>
      <w:r w:rsidR="00B52B66">
        <w:t>Вячеславович</w:t>
      </w:r>
    </w:p>
    <w:p w14:paraId="2B74A60A" w14:textId="77777777" w:rsidR="005D6BB1" w:rsidRDefault="005D6BB1" w:rsidP="005D6BB1">
      <w:pPr>
        <w:pStyle w:val="a6"/>
      </w:pPr>
    </w:p>
    <w:p w14:paraId="35128F59" w14:textId="77777777" w:rsidR="005D6BB1" w:rsidRDefault="005D6BB1" w:rsidP="005D6BB1">
      <w:pPr>
        <w:pStyle w:val="a6"/>
      </w:pPr>
      <w:r>
        <w:t>Руководитель:</w:t>
      </w:r>
    </w:p>
    <w:p w14:paraId="24120846" w14:textId="77777777" w:rsidR="005D6BB1" w:rsidRDefault="005D6BB1" w:rsidP="005D6BB1">
      <w:pPr>
        <w:pStyle w:val="a6"/>
      </w:pPr>
      <w:r>
        <w:t>к. ф.- м. н., доцент</w:t>
      </w:r>
    </w:p>
    <w:p w14:paraId="62D42F15" w14:textId="77777777" w:rsidR="005D6BB1" w:rsidRDefault="005D6BB1" w:rsidP="00F96191">
      <w:pPr>
        <w:pStyle w:val="a6"/>
      </w:pPr>
      <w:proofErr w:type="spellStart"/>
      <w:r>
        <w:t>Моор</w:t>
      </w:r>
      <w:proofErr w:type="spellEnd"/>
      <w:r>
        <w:t xml:space="preserve"> Павел </w:t>
      </w:r>
      <w:proofErr w:type="spellStart"/>
      <w:r>
        <w:t>Климентьевич</w:t>
      </w:r>
      <w:proofErr w:type="spellEnd"/>
      <w:r>
        <w:t xml:space="preserve"> </w:t>
      </w:r>
    </w:p>
    <w:p w14:paraId="011F27AD" w14:textId="1B80FAE2" w:rsidR="00F96191" w:rsidRDefault="00F96191" w:rsidP="00F96191"/>
    <w:p w14:paraId="3E256201" w14:textId="3B2D9927" w:rsidR="00B52B66" w:rsidRDefault="00B52B66" w:rsidP="00F96191"/>
    <w:p w14:paraId="5F59505F" w14:textId="006D393D" w:rsidR="00B52B66" w:rsidRDefault="00B52B66" w:rsidP="00F96191"/>
    <w:p w14:paraId="79397BC6" w14:textId="2D4E57FD" w:rsidR="00B52B66" w:rsidRDefault="00B52B66" w:rsidP="00F96191"/>
    <w:p w14:paraId="31924A12" w14:textId="5430611D" w:rsidR="00B52B66" w:rsidRDefault="00B52B66" w:rsidP="00F96191"/>
    <w:p w14:paraId="5F0A87CD" w14:textId="32089D63" w:rsidR="00B52B66" w:rsidRDefault="00B52B66" w:rsidP="00F96191"/>
    <w:p w14:paraId="0F8AB79C" w14:textId="57B28A93" w:rsidR="00B52B66" w:rsidRDefault="00B52B66" w:rsidP="00F96191"/>
    <w:p w14:paraId="604071E4" w14:textId="77777777" w:rsidR="00B52B66" w:rsidRPr="00F96191" w:rsidRDefault="00B52B66" w:rsidP="00F96191"/>
    <w:p w14:paraId="2341D2AB" w14:textId="77777777" w:rsidR="005D6BB1" w:rsidRDefault="005D6BB1" w:rsidP="005D6BB1">
      <w:pPr>
        <w:pStyle w:val="a5"/>
      </w:pPr>
      <w:r>
        <w:t>Тюмень</w:t>
      </w:r>
    </w:p>
    <w:p w14:paraId="05A3CE1D" w14:textId="06692B62" w:rsidR="00973DA2" w:rsidRDefault="007700CA" w:rsidP="007700CA">
      <w:pPr>
        <w:pStyle w:val="a5"/>
        <w:tabs>
          <w:tab w:val="center" w:pos="4677"/>
          <w:tab w:val="right" w:pos="9354"/>
        </w:tabs>
        <w:jc w:val="left"/>
      </w:pPr>
      <w:r>
        <w:tab/>
      </w:r>
      <w:r w:rsidR="005D6BB1">
        <w:t>2022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8327982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AA3F53" w14:textId="1A068C4C" w:rsidR="007162C2" w:rsidRPr="00B87507" w:rsidRDefault="007162C2" w:rsidP="00973DA2">
          <w:pPr>
            <w:pStyle w:val="af"/>
          </w:pPr>
          <w:r w:rsidRPr="00B87507">
            <w:t>Оглавление</w:t>
          </w:r>
        </w:p>
        <w:p w14:paraId="588FDBC9" w14:textId="4A563F55" w:rsidR="007162C2" w:rsidRDefault="007162C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813929" w:history="1">
            <w:r w:rsidRPr="003C708D">
              <w:rPr>
                <w:rStyle w:val="af0"/>
                <w:noProof/>
                <w:lang w:eastAsia="ru-RU"/>
              </w:rPr>
              <w:t xml:space="preserve">1. Описание </w:t>
            </w:r>
            <w:r w:rsidRPr="003C708D">
              <w:rPr>
                <w:rStyle w:val="af0"/>
                <w:noProof/>
              </w:rPr>
              <w:t>предметной</w:t>
            </w:r>
            <w:r w:rsidRPr="003C708D">
              <w:rPr>
                <w:rStyle w:val="af0"/>
                <w:noProof/>
                <w:lang w:eastAsia="ru-RU"/>
              </w:rPr>
              <w:t xml:space="preserve"> области постановка </w:t>
            </w:r>
            <w:r w:rsidRPr="003C708D">
              <w:rPr>
                <w:rStyle w:val="af0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_Toc105813929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F8BFB" w14:textId="036CBF09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0" w:history="1">
            <w:r w:rsidR="007162C2" w:rsidRPr="003C708D">
              <w:rPr>
                <w:rStyle w:val="af0"/>
                <w:noProof/>
                <w:lang w:eastAsia="ru-RU"/>
              </w:rPr>
              <w:t xml:space="preserve">1.1. </w:t>
            </w:r>
            <w:r w:rsidR="007162C2" w:rsidRPr="003C708D">
              <w:rPr>
                <w:rStyle w:val="af0"/>
                <w:noProof/>
              </w:rPr>
              <w:t>Описание</w:t>
            </w:r>
            <w:r w:rsidR="007162C2" w:rsidRPr="003C708D">
              <w:rPr>
                <w:rStyle w:val="af0"/>
                <w:noProof/>
                <w:lang w:eastAsia="ru-RU"/>
              </w:rPr>
              <w:t xml:space="preserve"> предметной </w:t>
            </w:r>
            <w:r w:rsidR="007162C2" w:rsidRPr="003C708D">
              <w:rPr>
                <w:rStyle w:val="af0"/>
                <w:noProof/>
              </w:rPr>
              <w:t>области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_Toc105813930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2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7DD9ED7A" w14:textId="5301C0E8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1" w:history="1">
            <w:r w:rsidR="007162C2" w:rsidRPr="003C708D">
              <w:rPr>
                <w:rStyle w:val="af0"/>
                <w:noProof/>
                <w:lang w:eastAsia="ru-RU"/>
              </w:rPr>
              <w:t>1.2. Постановка задач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_Toc105813931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2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2C786499" w14:textId="4D10BFA9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2" w:history="1">
            <w:r w:rsidR="007162C2" w:rsidRPr="003C708D">
              <w:rPr>
                <w:rStyle w:val="af0"/>
                <w:noProof/>
                <w:lang w:eastAsia="ru-RU"/>
              </w:rPr>
              <w:t>1.3 Требования к программе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_Toc105813932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2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21B7FE0D" w14:textId="67924AE7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3" w:history="1">
            <w:r w:rsidR="007162C2" w:rsidRPr="003C708D">
              <w:rPr>
                <w:rStyle w:val="af0"/>
                <w:noProof/>
                <w:lang w:val="en-US" w:eastAsia="ru-RU"/>
              </w:rPr>
              <w:t xml:space="preserve">1.4. </w:t>
            </w:r>
            <w:r w:rsidR="007162C2" w:rsidRPr="003C708D">
              <w:rPr>
                <w:rStyle w:val="af0"/>
                <w:noProof/>
                <w:lang w:eastAsia="ru-RU"/>
              </w:rPr>
              <w:t>Среда</w:t>
            </w:r>
            <w:r w:rsidR="007162C2" w:rsidRPr="003C708D">
              <w:rPr>
                <w:rStyle w:val="af0"/>
                <w:noProof/>
                <w:lang w:val="en-US" w:eastAsia="ru-RU"/>
              </w:rPr>
              <w:t xml:space="preserve"> </w:t>
            </w:r>
            <w:r w:rsidR="007162C2" w:rsidRPr="003C708D">
              <w:rPr>
                <w:rStyle w:val="af0"/>
                <w:noProof/>
                <w:lang w:eastAsia="ru-RU"/>
              </w:rPr>
              <w:t>разработки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_Toc105813933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2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2A9A029B" w14:textId="4A3D7CA3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4" w:history="1">
            <w:r w:rsidR="007162C2" w:rsidRPr="003C708D">
              <w:rPr>
                <w:rStyle w:val="af0"/>
                <w:noProof/>
                <w:lang w:eastAsia="ru-RU"/>
              </w:rPr>
              <w:t>1.5. Структура данных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_Toc105813934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2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7162AB87" w14:textId="682E1CD9" w:rsidR="007162C2" w:rsidRDefault="0003564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5" w:history="1">
            <w:r w:rsidR="007162C2" w:rsidRPr="003C708D">
              <w:rPr>
                <w:rStyle w:val="af0"/>
                <w:noProof/>
              </w:rPr>
              <w:t>2. Описание приложения, алгоритмов, классов, методов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_Toc105813935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3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715B5539" w14:textId="56D32510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6" w:history="1">
            <w:r w:rsidR="007162C2" w:rsidRPr="003C708D">
              <w:rPr>
                <w:rStyle w:val="af0"/>
                <w:noProof/>
              </w:rPr>
              <w:t>2.1. Главная форма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_Toc105813936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3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57E15D39" w14:textId="189862FD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7" w:history="1">
            <w:r w:rsidR="007162C2" w:rsidRPr="003C708D">
              <w:rPr>
                <w:rStyle w:val="af0"/>
                <w:noProof/>
              </w:rPr>
              <w:t>2.2. Форма "Сотрудники"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_Toc105813937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5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7BC234BC" w14:textId="71033472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8" w:history="1">
            <w:r w:rsidR="007162C2" w:rsidRPr="003C708D">
              <w:rPr>
                <w:rStyle w:val="af0"/>
                <w:noProof/>
              </w:rPr>
              <w:t>2.3. Форма "Специальности"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_Toc105813938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10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646E191D" w14:textId="2CB5C383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39" w:history="1">
            <w:r w:rsidR="007162C2" w:rsidRPr="003C708D">
              <w:rPr>
                <w:rStyle w:val="af0"/>
                <w:noProof/>
              </w:rPr>
              <w:t>2.4. Форма "Назначения"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_Toc105813939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10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6EC66172" w14:textId="0A01E659" w:rsidR="007162C2" w:rsidRDefault="0003564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40" w:history="1">
            <w:r w:rsidR="007162C2" w:rsidRPr="003C708D">
              <w:rPr>
                <w:rStyle w:val="af0"/>
                <w:noProof/>
              </w:rPr>
              <w:t>2.4. Форма "Итоги по специальности"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_Toc105813940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11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4B95528B" w14:textId="7EBAE967" w:rsidR="007162C2" w:rsidRDefault="0003564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5813941" w:history="1">
            <w:r w:rsidR="007162C2" w:rsidRPr="003C708D">
              <w:rPr>
                <w:rStyle w:val="af0"/>
                <w:noProof/>
              </w:rPr>
              <w:t>Заключение</w:t>
            </w:r>
            <w:r w:rsidR="007162C2">
              <w:rPr>
                <w:noProof/>
                <w:webHidden/>
              </w:rPr>
              <w:tab/>
            </w:r>
            <w:r w:rsidR="007162C2">
              <w:rPr>
                <w:noProof/>
                <w:webHidden/>
              </w:rPr>
              <w:fldChar w:fldCharType="begin"/>
            </w:r>
            <w:r w:rsidR="007162C2">
              <w:rPr>
                <w:noProof/>
                <w:webHidden/>
              </w:rPr>
              <w:instrText xml:space="preserve"> PAGEREF _Toc105813941 \h </w:instrText>
            </w:r>
            <w:r w:rsidR="007162C2">
              <w:rPr>
                <w:noProof/>
                <w:webHidden/>
              </w:rPr>
            </w:r>
            <w:r w:rsidR="007162C2">
              <w:rPr>
                <w:noProof/>
                <w:webHidden/>
              </w:rPr>
              <w:fldChar w:fldCharType="separate"/>
            </w:r>
            <w:r w:rsidR="007162C2">
              <w:rPr>
                <w:noProof/>
                <w:webHidden/>
              </w:rPr>
              <w:t>12</w:t>
            </w:r>
            <w:r w:rsidR="007162C2">
              <w:rPr>
                <w:noProof/>
                <w:webHidden/>
              </w:rPr>
              <w:fldChar w:fldCharType="end"/>
            </w:r>
          </w:hyperlink>
        </w:p>
        <w:p w14:paraId="194C1A69" w14:textId="63990F26" w:rsidR="007162C2" w:rsidRDefault="007162C2">
          <w:r>
            <w:rPr>
              <w:b/>
              <w:bCs/>
            </w:rPr>
            <w:fldChar w:fldCharType="end"/>
          </w:r>
        </w:p>
      </w:sdtContent>
    </w:sdt>
    <w:p w14:paraId="55FF13C1" w14:textId="54DD394C" w:rsidR="007716A8" w:rsidRPr="007716A8" w:rsidRDefault="007162C2" w:rsidP="007700CA">
      <w:pPr>
        <w:pStyle w:val="a5"/>
        <w:tabs>
          <w:tab w:val="center" w:pos="4677"/>
          <w:tab w:val="right" w:pos="9354"/>
        </w:tabs>
        <w:jc w:val="left"/>
      </w:pPr>
      <w:r>
        <w:br w:type="page"/>
      </w:r>
    </w:p>
    <w:p w14:paraId="679BB3A1" w14:textId="77777777" w:rsidR="000B1750" w:rsidRPr="000B1750" w:rsidRDefault="000B1750" w:rsidP="0055116A">
      <w:pPr>
        <w:pStyle w:val="1"/>
        <w:rPr>
          <w:lang w:eastAsia="ru-RU"/>
        </w:rPr>
      </w:pPr>
      <w:bookmarkStart w:id="1" w:name="_Toc105813929"/>
      <w:r w:rsidRPr="000B1750">
        <w:rPr>
          <w:lang w:eastAsia="ru-RU"/>
        </w:rPr>
        <w:lastRenderedPageBreak/>
        <w:t xml:space="preserve">1. Описание </w:t>
      </w:r>
      <w:r w:rsidRPr="000B1750">
        <w:t>предметной</w:t>
      </w:r>
      <w:r w:rsidRPr="000B1750">
        <w:rPr>
          <w:lang w:eastAsia="ru-RU"/>
        </w:rPr>
        <w:t xml:space="preserve"> области постановка </w:t>
      </w:r>
      <w:r w:rsidRPr="0055116A">
        <w:t>задачи</w:t>
      </w:r>
      <w:bookmarkEnd w:id="1"/>
      <w:r w:rsidRPr="000B1750">
        <w:rPr>
          <w:lang w:eastAsia="ru-RU"/>
        </w:rPr>
        <w:t xml:space="preserve"> </w:t>
      </w:r>
    </w:p>
    <w:p w14:paraId="5B471110" w14:textId="77777777" w:rsidR="000B1750" w:rsidRPr="000B1750" w:rsidRDefault="000B1750" w:rsidP="0055116A">
      <w:pPr>
        <w:pStyle w:val="2"/>
        <w:rPr>
          <w:lang w:eastAsia="ru-RU"/>
        </w:rPr>
      </w:pPr>
      <w:bookmarkStart w:id="2" w:name="_Toc105813930"/>
      <w:r w:rsidRPr="000B1750">
        <w:rPr>
          <w:lang w:eastAsia="ru-RU"/>
        </w:rPr>
        <w:t xml:space="preserve">1.1. </w:t>
      </w:r>
      <w:r w:rsidRPr="0055116A">
        <w:t>Описание</w:t>
      </w:r>
      <w:r w:rsidRPr="000B1750">
        <w:rPr>
          <w:lang w:eastAsia="ru-RU"/>
        </w:rPr>
        <w:t xml:space="preserve"> предметной </w:t>
      </w:r>
      <w:r w:rsidRPr="000B1750">
        <w:t>области</w:t>
      </w:r>
      <w:bookmarkEnd w:id="2"/>
      <w:r w:rsidRPr="000B1750">
        <w:rPr>
          <w:lang w:eastAsia="ru-RU"/>
        </w:rPr>
        <w:t xml:space="preserve"> </w:t>
      </w:r>
    </w:p>
    <w:p w14:paraId="593F16DA" w14:textId="77777777" w:rsidR="0055116A" w:rsidRDefault="000B1750" w:rsidP="0055116A">
      <w:pPr>
        <w:rPr>
          <w:lang w:eastAsia="ru-RU"/>
        </w:rPr>
      </w:pPr>
      <w:r w:rsidRPr="000B1750">
        <w:rPr>
          <w:lang w:eastAsia="ru-RU"/>
        </w:rPr>
        <w:t xml:space="preserve">Цель: разработать Windows-приложение, реализующее основные функции СУБД для </w:t>
      </w:r>
      <w:r w:rsidR="0055116A">
        <w:rPr>
          <w:lang w:eastAsia="ru-RU"/>
        </w:rPr>
        <w:t>автоматизации</w:t>
      </w:r>
      <w:r w:rsidR="0055116A" w:rsidRPr="0055116A">
        <w:rPr>
          <w:lang w:eastAsia="ru-RU"/>
        </w:rPr>
        <w:t xml:space="preserve"> </w:t>
      </w:r>
      <w:r w:rsidR="0055116A">
        <w:rPr>
          <w:lang w:eastAsia="ru-RU"/>
        </w:rPr>
        <w:t>учета отдела</w:t>
      </w:r>
      <w:r w:rsidR="0055116A" w:rsidRPr="0055116A">
        <w:rPr>
          <w:lang w:eastAsia="ru-RU"/>
        </w:rPr>
        <w:t xml:space="preserve"> </w:t>
      </w:r>
      <w:r w:rsidR="0055116A">
        <w:rPr>
          <w:lang w:eastAsia="ru-RU"/>
        </w:rPr>
        <w:t>кадров</w:t>
      </w:r>
      <w:r w:rsidRPr="000B1750">
        <w:rPr>
          <w:lang w:eastAsia="ru-RU"/>
        </w:rPr>
        <w:t xml:space="preserve"> (добавление, удаление, редактирование данных, выборка).</w:t>
      </w:r>
    </w:p>
    <w:p w14:paraId="4B4FAB20" w14:textId="2F982CD9" w:rsidR="0055116A" w:rsidRPr="0055116A" w:rsidRDefault="000B1750" w:rsidP="0055116A">
      <w:pPr>
        <w:pStyle w:val="2"/>
        <w:rPr>
          <w:lang w:eastAsia="ru-RU"/>
        </w:rPr>
      </w:pPr>
      <w:bookmarkStart w:id="3" w:name="_Toc105813931"/>
      <w:r w:rsidRPr="000B1750">
        <w:rPr>
          <w:lang w:eastAsia="ru-RU"/>
        </w:rPr>
        <w:t>1.2. Постановка задач</w:t>
      </w:r>
      <w:bookmarkEnd w:id="3"/>
      <w:r w:rsidRPr="000B1750">
        <w:rPr>
          <w:lang w:eastAsia="ru-RU"/>
        </w:rPr>
        <w:t xml:space="preserve"> </w:t>
      </w:r>
    </w:p>
    <w:p w14:paraId="461DBEC1" w14:textId="77777777" w:rsidR="0055116A" w:rsidRDefault="000B1750" w:rsidP="0055116A">
      <w:pPr>
        <w:rPr>
          <w:lang w:eastAsia="ru-RU"/>
        </w:rPr>
      </w:pPr>
      <w:r w:rsidRPr="000B1750">
        <w:rPr>
          <w:lang w:eastAsia="ru-RU"/>
        </w:rPr>
        <w:t xml:space="preserve">Разработать форму для отображения обобщенной информации; </w:t>
      </w:r>
    </w:p>
    <w:p w14:paraId="149B9462" w14:textId="643633A5" w:rsidR="0055116A" w:rsidRPr="0055116A" w:rsidRDefault="000B1750" w:rsidP="0055116A">
      <w:pPr>
        <w:rPr>
          <w:lang w:eastAsia="ru-RU"/>
        </w:rPr>
      </w:pPr>
      <w:r w:rsidRPr="000B1750">
        <w:rPr>
          <w:lang w:eastAsia="ru-RU"/>
        </w:rPr>
        <w:t xml:space="preserve">Разработать форму «с подчиненной» для просмотра информации. </w:t>
      </w:r>
    </w:p>
    <w:p w14:paraId="220CC220" w14:textId="77777777" w:rsidR="000B1750" w:rsidRPr="000B1750" w:rsidRDefault="000B1750" w:rsidP="0055116A">
      <w:pPr>
        <w:pStyle w:val="2"/>
        <w:rPr>
          <w:lang w:eastAsia="ru-RU"/>
        </w:rPr>
      </w:pPr>
      <w:bookmarkStart w:id="4" w:name="_Toc105813932"/>
      <w:r w:rsidRPr="000B1750">
        <w:rPr>
          <w:lang w:eastAsia="ru-RU"/>
        </w:rPr>
        <w:t>1.3 Требования к программе</w:t>
      </w:r>
      <w:bookmarkEnd w:id="4"/>
      <w:r w:rsidRPr="000B1750">
        <w:rPr>
          <w:lang w:eastAsia="ru-RU"/>
        </w:rPr>
        <w:t xml:space="preserve"> </w:t>
      </w:r>
    </w:p>
    <w:p w14:paraId="5E8009E2" w14:textId="77777777" w:rsidR="000B1750" w:rsidRPr="000B1750" w:rsidRDefault="000B1750" w:rsidP="0055116A">
      <w:pPr>
        <w:rPr>
          <w:lang w:eastAsia="ru-RU"/>
        </w:rPr>
      </w:pPr>
      <w:r w:rsidRPr="000B1750">
        <w:rPr>
          <w:lang w:eastAsia="ru-RU"/>
        </w:rPr>
        <w:t xml:space="preserve">Обеспечение информации, а также доступ к ней в случае необходимости </w:t>
      </w:r>
    </w:p>
    <w:p w14:paraId="71080F25" w14:textId="77777777" w:rsidR="000B1750" w:rsidRPr="000B1750" w:rsidRDefault="000B1750" w:rsidP="0055116A">
      <w:pPr>
        <w:rPr>
          <w:lang w:eastAsia="ru-RU"/>
        </w:rPr>
      </w:pPr>
      <w:r w:rsidRPr="000B1750">
        <w:rPr>
          <w:lang w:eastAsia="ru-RU"/>
        </w:rPr>
        <w:t xml:space="preserve">Добавление, изменение и удаление данных </w:t>
      </w:r>
    </w:p>
    <w:p w14:paraId="70D1C618" w14:textId="64BA04D4" w:rsidR="0055116A" w:rsidRPr="0055116A" w:rsidRDefault="000B1750" w:rsidP="0055116A">
      <w:pPr>
        <w:rPr>
          <w:lang w:eastAsia="ru-RU"/>
        </w:rPr>
      </w:pPr>
      <w:r w:rsidRPr="000B1750">
        <w:rPr>
          <w:lang w:eastAsia="ru-RU"/>
        </w:rPr>
        <w:t xml:space="preserve">Удобный, интуитивно-понятный пользовательский интерфейс </w:t>
      </w:r>
    </w:p>
    <w:p w14:paraId="147D969B" w14:textId="77777777" w:rsidR="000B1750" w:rsidRPr="000B1750" w:rsidRDefault="000B1750" w:rsidP="0055116A">
      <w:pPr>
        <w:pStyle w:val="2"/>
        <w:rPr>
          <w:lang w:val="en-US" w:eastAsia="ru-RU"/>
        </w:rPr>
      </w:pPr>
      <w:bookmarkStart w:id="5" w:name="_Toc105813933"/>
      <w:r w:rsidRPr="000B1750">
        <w:rPr>
          <w:lang w:val="en-US" w:eastAsia="ru-RU"/>
        </w:rPr>
        <w:t xml:space="preserve">1.4. </w:t>
      </w:r>
      <w:r w:rsidRPr="000B1750">
        <w:rPr>
          <w:lang w:eastAsia="ru-RU"/>
        </w:rPr>
        <w:t>Среда</w:t>
      </w:r>
      <w:r w:rsidRPr="000B1750">
        <w:rPr>
          <w:lang w:val="en-US" w:eastAsia="ru-RU"/>
        </w:rPr>
        <w:t xml:space="preserve"> </w:t>
      </w:r>
      <w:r w:rsidRPr="000B1750">
        <w:rPr>
          <w:lang w:eastAsia="ru-RU"/>
        </w:rPr>
        <w:t>разработки</w:t>
      </w:r>
      <w:bookmarkEnd w:id="5"/>
      <w:r w:rsidRPr="000B1750">
        <w:rPr>
          <w:lang w:val="en-US" w:eastAsia="ru-RU"/>
        </w:rPr>
        <w:t xml:space="preserve"> </w:t>
      </w:r>
    </w:p>
    <w:p w14:paraId="14761FD0" w14:textId="6D13437B" w:rsidR="0055116A" w:rsidRDefault="000B1750" w:rsidP="0055116A">
      <w:pPr>
        <w:rPr>
          <w:lang w:val="en-US" w:eastAsia="ru-RU"/>
        </w:rPr>
      </w:pPr>
      <w:r w:rsidRPr="000B1750">
        <w:rPr>
          <w:lang w:val="en-US" w:eastAsia="ru-RU"/>
        </w:rPr>
        <w:t>Microsoft Visual Studio 2022.</w:t>
      </w:r>
    </w:p>
    <w:p w14:paraId="0ECF8EAD" w14:textId="2446E407" w:rsidR="0055116A" w:rsidRPr="0055116A" w:rsidRDefault="0055116A" w:rsidP="00F56233">
      <w:pPr>
        <w:pStyle w:val="2"/>
        <w:rPr>
          <w:lang w:eastAsia="ru-RU"/>
        </w:rPr>
      </w:pPr>
      <w:bookmarkStart w:id="6" w:name="_Toc105813934"/>
      <w:r w:rsidRPr="0055116A">
        <w:rPr>
          <w:lang w:eastAsia="ru-RU"/>
        </w:rPr>
        <w:t>1.5. Структура данных</w:t>
      </w:r>
      <w:bookmarkEnd w:id="6"/>
      <w:r w:rsidRPr="0055116A">
        <w:rPr>
          <w:lang w:eastAsia="ru-RU"/>
        </w:rPr>
        <w:t xml:space="preserve"> </w:t>
      </w:r>
    </w:p>
    <w:p w14:paraId="1710BB19" w14:textId="4BA145D5" w:rsidR="0055116A" w:rsidRPr="0055116A" w:rsidRDefault="0055116A" w:rsidP="0055116A">
      <w:pPr>
        <w:rPr>
          <w:lang w:eastAsia="ru-RU"/>
        </w:rPr>
      </w:pPr>
      <w:r w:rsidRPr="0055116A">
        <w:rPr>
          <w:lang w:eastAsia="ru-RU"/>
        </w:rPr>
        <w:t>Исходные данные для программы хранятся в текстовых файлах формата .</w:t>
      </w:r>
      <w:r w:rsidRPr="0055116A">
        <w:rPr>
          <w:lang w:val="en-US" w:eastAsia="ru-RU"/>
        </w:rPr>
        <w:t>txt</w:t>
      </w:r>
      <w:r w:rsidRPr="0055116A">
        <w:rPr>
          <w:lang w:eastAsia="ru-RU"/>
        </w:rPr>
        <w:t xml:space="preserve"> (примеры представлены ниже), которые расположены в одной папке с программой. При запуске программы информация, содержащаяся в файлах, прочитывается и используется в программе.</w:t>
      </w:r>
    </w:p>
    <w:p w14:paraId="26DA0A75" w14:textId="5C14FE5C" w:rsidR="000B1750" w:rsidRPr="0055116A" w:rsidRDefault="00996D9A" w:rsidP="00996D9A">
      <w:pPr>
        <w:pStyle w:val="ad"/>
      </w:pPr>
      <w:r w:rsidRPr="00996D9A">
        <w:t>Файл "Employees.txt"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996D9A" w:rsidRPr="00463450" w14:paraId="39460712" w14:textId="77777777" w:rsidTr="00996D9A">
        <w:tc>
          <w:tcPr>
            <w:tcW w:w="3114" w:type="dxa"/>
          </w:tcPr>
          <w:p w14:paraId="7E258086" w14:textId="77777777" w:rsidR="00996D9A" w:rsidRPr="00463450" w:rsidRDefault="00996D9A" w:rsidP="00996D9A">
            <w:pPr>
              <w:rPr>
                <w:b/>
                <w:bCs/>
              </w:rPr>
            </w:pPr>
            <w:r w:rsidRPr="00463450">
              <w:rPr>
                <w:b/>
                <w:bCs/>
              </w:rPr>
              <w:t>Наименование</w:t>
            </w:r>
          </w:p>
        </w:tc>
        <w:tc>
          <w:tcPr>
            <w:tcW w:w="3115" w:type="dxa"/>
          </w:tcPr>
          <w:p w14:paraId="7FC087FE" w14:textId="77777777" w:rsidR="00996D9A" w:rsidRPr="00463450" w:rsidRDefault="00996D9A" w:rsidP="00996D9A">
            <w:pPr>
              <w:rPr>
                <w:b/>
                <w:bCs/>
              </w:rPr>
            </w:pPr>
            <w:r w:rsidRPr="00463450">
              <w:rPr>
                <w:b/>
                <w:bCs/>
              </w:rPr>
              <w:t>Назначение</w:t>
            </w:r>
          </w:p>
        </w:tc>
        <w:tc>
          <w:tcPr>
            <w:tcW w:w="3115" w:type="dxa"/>
          </w:tcPr>
          <w:p w14:paraId="182E0A18" w14:textId="77777777" w:rsidR="00996D9A" w:rsidRPr="00463450" w:rsidRDefault="00996D9A" w:rsidP="00996D9A">
            <w:pPr>
              <w:rPr>
                <w:b/>
                <w:bCs/>
              </w:rPr>
            </w:pPr>
            <w:r w:rsidRPr="00463450">
              <w:rPr>
                <w:b/>
                <w:bCs/>
              </w:rPr>
              <w:t>Тип</w:t>
            </w:r>
          </w:p>
        </w:tc>
      </w:tr>
      <w:tr w:rsidR="00996D9A" w:rsidRPr="00463450" w14:paraId="2D193207" w14:textId="77777777" w:rsidTr="00996D9A">
        <w:tc>
          <w:tcPr>
            <w:tcW w:w="3114" w:type="dxa"/>
          </w:tcPr>
          <w:p w14:paraId="4E8A1AE6" w14:textId="77777777" w:rsidR="00996D9A" w:rsidRPr="00463450" w:rsidRDefault="00996D9A" w:rsidP="00996D9A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id_person</w:t>
            </w:r>
            <w:proofErr w:type="spellEnd"/>
          </w:p>
        </w:tc>
        <w:tc>
          <w:tcPr>
            <w:tcW w:w="3115" w:type="dxa"/>
          </w:tcPr>
          <w:p w14:paraId="2336CFD5" w14:textId="01083D47" w:rsidR="00996D9A" w:rsidRPr="00463450" w:rsidRDefault="00996D9A" w:rsidP="00996D9A">
            <w:pPr>
              <w:pStyle w:val="12"/>
            </w:pPr>
            <w:r>
              <w:t xml:space="preserve">Код </w:t>
            </w:r>
            <w:r w:rsidR="00332E4A">
              <w:t>сотрудника</w:t>
            </w:r>
          </w:p>
        </w:tc>
        <w:tc>
          <w:tcPr>
            <w:tcW w:w="3115" w:type="dxa"/>
          </w:tcPr>
          <w:p w14:paraId="08CFF5E6" w14:textId="77777777" w:rsidR="00996D9A" w:rsidRPr="00463450" w:rsidRDefault="00996D9A" w:rsidP="00996D9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996D9A" w14:paraId="69DBC6BF" w14:textId="77777777" w:rsidTr="00996D9A">
        <w:tc>
          <w:tcPr>
            <w:tcW w:w="3114" w:type="dxa"/>
          </w:tcPr>
          <w:p w14:paraId="3AA0F63C" w14:textId="77777777" w:rsidR="00996D9A" w:rsidRPr="00463450" w:rsidRDefault="00996D9A" w:rsidP="00996D9A">
            <w:pPr>
              <w:pStyle w:val="12"/>
            </w:pPr>
            <w:proofErr w:type="spellStart"/>
            <w:r>
              <w:rPr>
                <w:lang w:val="en-US"/>
              </w:rPr>
              <w:t>full_name</w:t>
            </w:r>
            <w:proofErr w:type="spellEnd"/>
          </w:p>
        </w:tc>
        <w:tc>
          <w:tcPr>
            <w:tcW w:w="3115" w:type="dxa"/>
          </w:tcPr>
          <w:p w14:paraId="4C131E68" w14:textId="54B92B6C" w:rsidR="00996D9A" w:rsidRPr="00463450" w:rsidRDefault="00996D9A" w:rsidP="00996D9A">
            <w:pPr>
              <w:pStyle w:val="12"/>
            </w:pPr>
            <w:r>
              <w:t>ФИО</w:t>
            </w:r>
            <w:r w:rsidR="00B203F3">
              <w:t xml:space="preserve"> сотрудника</w:t>
            </w:r>
          </w:p>
        </w:tc>
        <w:tc>
          <w:tcPr>
            <w:tcW w:w="3115" w:type="dxa"/>
          </w:tcPr>
          <w:p w14:paraId="148267FB" w14:textId="77777777" w:rsidR="00996D9A" w:rsidRPr="00463450" w:rsidRDefault="00996D9A" w:rsidP="00996D9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996D9A" w14:paraId="6BD60548" w14:textId="77777777" w:rsidTr="00996D9A">
        <w:tc>
          <w:tcPr>
            <w:tcW w:w="3114" w:type="dxa"/>
          </w:tcPr>
          <w:p w14:paraId="2F6480ED" w14:textId="77777777" w:rsidR="00996D9A" w:rsidRPr="00463450" w:rsidRDefault="00996D9A" w:rsidP="00996D9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  <w:tc>
          <w:tcPr>
            <w:tcW w:w="3115" w:type="dxa"/>
          </w:tcPr>
          <w:p w14:paraId="3DB2E162" w14:textId="33B111E7" w:rsidR="00996D9A" w:rsidRPr="00980DE9" w:rsidRDefault="00980DE9" w:rsidP="00996D9A">
            <w:pPr>
              <w:pStyle w:val="12"/>
            </w:pPr>
            <w:r>
              <w:t>Гендер</w:t>
            </w:r>
          </w:p>
        </w:tc>
        <w:tc>
          <w:tcPr>
            <w:tcW w:w="3115" w:type="dxa"/>
          </w:tcPr>
          <w:p w14:paraId="127D4BEA" w14:textId="77777777" w:rsidR="00996D9A" w:rsidRDefault="00996D9A" w:rsidP="00996D9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996D9A" w14:paraId="0E950F93" w14:textId="77777777" w:rsidTr="00996D9A">
        <w:tc>
          <w:tcPr>
            <w:tcW w:w="3114" w:type="dxa"/>
          </w:tcPr>
          <w:p w14:paraId="0C957A9E" w14:textId="77777777" w:rsidR="00996D9A" w:rsidRPr="001C22A1" w:rsidRDefault="00996D9A" w:rsidP="00996D9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date</w:t>
            </w:r>
            <w:r>
              <w:t>_</w:t>
            </w:r>
            <w:proofErr w:type="spellStart"/>
            <w:r>
              <w:rPr>
                <w:lang w:val="en-US"/>
              </w:rPr>
              <w:t>of_birth</w:t>
            </w:r>
            <w:proofErr w:type="spellEnd"/>
          </w:p>
        </w:tc>
        <w:tc>
          <w:tcPr>
            <w:tcW w:w="3115" w:type="dxa"/>
          </w:tcPr>
          <w:p w14:paraId="5D8DC2C2" w14:textId="3EC6073F" w:rsidR="00996D9A" w:rsidRPr="00942E32" w:rsidRDefault="00996D9A" w:rsidP="00996D9A">
            <w:pPr>
              <w:pStyle w:val="12"/>
            </w:pPr>
            <w:r>
              <w:t>Дата рождения</w:t>
            </w:r>
          </w:p>
        </w:tc>
        <w:tc>
          <w:tcPr>
            <w:tcW w:w="3115" w:type="dxa"/>
          </w:tcPr>
          <w:p w14:paraId="227571A2" w14:textId="77777777" w:rsidR="00996D9A" w:rsidRDefault="00996D9A" w:rsidP="00996D9A">
            <w:pPr>
              <w:pStyle w:val="12"/>
              <w:rPr>
                <w:lang w:val="en-US"/>
              </w:rPr>
            </w:pPr>
            <w:r w:rsidRPr="00B52B66">
              <w:rPr>
                <w:lang w:val="en-US"/>
              </w:rPr>
              <w:t>datetime</w:t>
            </w:r>
          </w:p>
        </w:tc>
      </w:tr>
    </w:tbl>
    <w:p w14:paraId="65B9D2DE" w14:textId="4EEF010D" w:rsidR="000B1750" w:rsidRDefault="00F56233" w:rsidP="008B5D8E">
      <w:pPr>
        <w:pStyle w:val="ad"/>
      </w:pPr>
      <w:r>
        <w:t>Пример</w:t>
      </w:r>
      <w:r w:rsidR="006347DB">
        <w:t>ы</w:t>
      </w:r>
      <w:r w:rsidR="003B1B0C">
        <w:t>:</w:t>
      </w:r>
    </w:p>
    <w:p w14:paraId="32A43BCB" w14:textId="77777777" w:rsidR="006347DB" w:rsidRDefault="006347DB" w:rsidP="006347DB">
      <w:r>
        <w:t>1~Иванов Иван Иванович~мужской~04.06.1998</w:t>
      </w:r>
    </w:p>
    <w:p w14:paraId="6196B21C" w14:textId="77777777" w:rsidR="006347DB" w:rsidRDefault="006347DB" w:rsidP="006347DB">
      <w:r>
        <w:t>2~Васильев Петр Александрович~мужской~11.01.1991</w:t>
      </w:r>
    </w:p>
    <w:p w14:paraId="2DC9A109" w14:textId="77777777" w:rsidR="005762CB" w:rsidRDefault="006347DB" w:rsidP="005762CB">
      <w:r>
        <w:t>3~Сидорова Алена Витальевна~женский~22.11.1980</w:t>
      </w:r>
    </w:p>
    <w:p w14:paraId="30457D99" w14:textId="0F64EC4B" w:rsidR="009F2328" w:rsidRDefault="0000543E" w:rsidP="005762CB">
      <w:pPr>
        <w:pStyle w:val="ad"/>
      </w:pPr>
      <w:r w:rsidRPr="0000543E">
        <w:lastRenderedPageBreak/>
        <w:t>Файл "</w:t>
      </w:r>
      <w:r>
        <w:rPr>
          <w:lang w:val="en-US"/>
        </w:rPr>
        <w:t>Post</w:t>
      </w:r>
      <w:r w:rsidRPr="0000543E">
        <w:t>.</w:t>
      </w:r>
      <w:proofErr w:type="spellStart"/>
      <w:r w:rsidRPr="0000543E">
        <w:t>txt</w:t>
      </w:r>
      <w:proofErr w:type="spellEnd"/>
      <w:r w:rsidRPr="0000543E">
        <w:t>"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40FE1" w14:paraId="062B26A0" w14:textId="77777777" w:rsidTr="00CA73BB">
        <w:tc>
          <w:tcPr>
            <w:tcW w:w="3114" w:type="dxa"/>
          </w:tcPr>
          <w:p w14:paraId="65E063F5" w14:textId="77777777" w:rsidR="00D40FE1" w:rsidRDefault="00D40FE1" w:rsidP="00CA73BB">
            <w:r w:rsidRPr="00463450">
              <w:rPr>
                <w:b/>
                <w:bCs/>
              </w:rPr>
              <w:t>Наименование</w:t>
            </w:r>
          </w:p>
        </w:tc>
        <w:tc>
          <w:tcPr>
            <w:tcW w:w="3115" w:type="dxa"/>
          </w:tcPr>
          <w:p w14:paraId="6C678CA3" w14:textId="77777777" w:rsidR="00D40FE1" w:rsidRDefault="00D40FE1" w:rsidP="00CA73BB">
            <w:r w:rsidRPr="00463450">
              <w:rPr>
                <w:b/>
                <w:bCs/>
              </w:rPr>
              <w:t>Назначение</w:t>
            </w:r>
          </w:p>
        </w:tc>
        <w:tc>
          <w:tcPr>
            <w:tcW w:w="3115" w:type="dxa"/>
          </w:tcPr>
          <w:p w14:paraId="5B8B32DD" w14:textId="77777777" w:rsidR="00D40FE1" w:rsidRDefault="00D40FE1" w:rsidP="00CA73BB">
            <w:r w:rsidRPr="00463450">
              <w:rPr>
                <w:b/>
                <w:bCs/>
              </w:rPr>
              <w:t>Тип</w:t>
            </w:r>
          </w:p>
        </w:tc>
      </w:tr>
      <w:tr w:rsidR="00D40FE1" w:rsidRPr="00942E32" w14:paraId="65F884F6" w14:textId="77777777" w:rsidTr="00CA73BB">
        <w:tc>
          <w:tcPr>
            <w:tcW w:w="3114" w:type="dxa"/>
          </w:tcPr>
          <w:p w14:paraId="40756F8A" w14:textId="77777777" w:rsidR="00D40FE1" w:rsidRPr="00942E32" w:rsidRDefault="00D40FE1" w:rsidP="00CA73BB">
            <w:pPr>
              <w:pStyle w:val="12"/>
              <w:rPr>
                <w:lang w:val="en-US"/>
              </w:rPr>
            </w:pPr>
            <w:proofErr w:type="spellStart"/>
            <w:r w:rsidRPr="00942E32">
              <w:rPr>
                <w:lang w:val="en-US"/>
              </w:rPr>
              <w:t>id_post</w:t>
            </w:r>
            <w:proofErr w:type="spellEnd"/>
          </w:p>
        </w:tc>
        <w:tc>
          <w:tcPr>
            <w:tcW w:w="3115" w:type="dxa"/>
          </w:tcPr>
          <w:p w14:paraId="7444C970" w14:textId="77777777" w:rsidR="00D40FE1" w:rsidRPr="00942E32" w:rsidRDefault="00D40FE1" w:rsidP="00CA73BB">
            <w:pPr>
              <w:pStyle w:val="12"/>
            </w:pPr>
            <w:r>
              <w:t>Код Должности</w:t>
            </w:r>
          </w:p>
        </w:tc>
        <w:tc>
          <w:tcPr>
            <w:tcW w:w="3115" w:type="dxa"/>
          </w:tcPr>
          <w:p w14:paraId="0DF0B265" w14:textId="77777777" w:rsidR="00D40FE1" w:rsidRPr="00942E32" w:rsidRDefault="00D40FE1" w:rsidP="00CA73BB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D40FE1" w:rsidRPr="00463450" w14:paraId="26DC166C" w14:textId="77777777" w:rsidTr="00CA73BB">
        <w:tc>
          <w:tcPr>
            <w:tcW w:w="3114" w:type="dxa"/>
          </w:tcPr>
          <w:p w14:paraId="0A11BB05" w14:textId="77777777" w:rsidR="00D40FE1" w:rsidRPr="008A0AF3" w:rsidRDefault="00D40FE1" w:rsidP="00CA73BB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115" w:type="dxa"/>
          </w:tcPr>
          <w:p w14:paraId="654066A3" w14:textId="769DBBD2" w:rsidR="00D40FE1" w:rsidRPr="00621D43" w:rsidRDefault="00D40FE1" w:rsidP="00CA73BB">
            <w:pPr>
              <w:pStyle w:val="12"/>
              <w:rPr>
                <w:lang w:val="en-US"/>
              </w:rPr>
            </w:pPr>
            <w:r>
              <w:t>Должност</w:t>
            </w:r>
            <w:r w:rsidR="00621D43">
              <w:t>ь</w:t>
            </w:r>
          </w:p>
        </w:tc>
        <w:tc>
          <w:tcPr>
            <w:tcW w:w="3115" w:type="dxa"/>
          </w:tcPr>
          <w:p w14:paraId="72AE616A" w14:textId="77777777" w:rsidR="00D40FE1" w:rsidRPr="008A0AF3" w:rsidRDefault="00D40FE1" w:rsidP="00CA73BB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40FE1" w:rsidRPr="00463450" w14:paraId="19F06ABC" w14:textId="77777777" w:rsidTr="00CA73BB">
        <w:tc>
          <w:tcPr>
            <w:tcW w:w="3114" w:type="dxa"/>
          </w:tcPr>
          <w:p w14:paraId="6454EAE6" w14:textId="77777777" w:rsidR="00D40FE1" w:rsidRPr="006E0A61" w:rsidRDefault="00D40FE1" w:rsidP="00CA73BB">
            <w:pPr>
              <w:pStyle w:val="12"/>
            </w:pPr>
            <w:proofErr w:type="spellStart"/>
            <w:r w:rsidRPr="006E0A61">
              <w:t>salary</w:t>
            </w:r>
            <w:proofErr w:type="spellEnd"/>
          </w:p>
        </w:tc>
        <w:tc>
          <w:tcPr>
            <w:tcW w:w="3115" w:type="dxa"/>
          </w:tcPr>
          <w:p w14:paraId="28C46634" w14:textId="76B805CA" w:rsidR="00D40FE1" w:rsidRDefault="00D40FE1" w:rsidP="00CA73BB">
            <w:pPr>
              <w:pStyle w:val="12"/>
            </w:pPr>
            <w:r>
              <w:t>Зар</w:t>
            </w:r>
            <w:r w:rsidR="00621D43">
              <w:t>плата</w:t>
            </w:r>
          </w:p>
        </w:tc>
        <w:tc>
          <w:tcPr>
            <w:tcW w:w="3115" w:type="dxa"/>
          </w:tcPr>
          <w:p w14:paraId="11919AE8" w14:textId="77777777" w:rsidR="00D40FE1" w:rsidRPr="006E0A61" w:rsidRDefault="00D40FE1" w:rsidP="00CA73BB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566E8C52" w14:textId="03CFDD21" w:rsidR="003C0403" w:rsidRDefault="000F5DE0" w:rsidP="000F5DE0">
      <w:pPr>
        <w:pStyle w:val="ad"/>
      </w:pPr>
      <w:r w:rsidRPr="000F5DE0">
        <w:t>Примеры:</w:t>
      </w:r>
    </w:p>
    <w:p w14:paraId="43DEDC7D" w14:textId="6657EEBC" w:rsidR="003C0403" w:rsidRDefault="003C0403" w:rsidP="003C0403">
      <w:r>
        <w:t>1~Инженер~60000</w:t>
      </w:r>
    </w:p>
    <w:p w14:paraId="57BD90D5" w14:textId="77777777" w:rsidR="003C0403" w:rsidRDefault="003C0403" w:rsidP="003C0403">
      <w:r>
        <w:t>2~Программист~200000</w:t>
      </w:r>
    </w:p>
    <w:p w14:paraId="3C05F8DA" w14:textId="02474D52" w:rsidR="009F2328" w:rsidRDefault="003C0403" w:rsidP="003C0403">
      <w:r>
        <w:t>3~Юрист~50000</w:t>
      </w:r>
    </w:p>
    <w:p w14:paraId="33A9899E" w14:textId="1165C358" w:rsidR="000B1750" w:rsidRDefault="00D77176" w:rsidP="00D77176">
      <w:pPr>
        <w:pStyle w:val="ad"/>
        <w:rPr>
          <w:lang w:val="en-US"/>
        </w:rPr>
      </w:pPr>
      <w:r>
        <w:t xml:space="preserve">Файл </w:t>
      </w:r>
      <w:r w:rsidRPr="0000543E">
        <w:t>"</w:t>
      </w:r>
      <w:r>
        <w:rPr>
          <w:lang w:val="en-US"/>
        </w:rPr>
        <w:t>Appointment</w:t>
      </w:r>
      <w:r w:rsidRPr="0000543E">
        <w:t>.</w:t>
      </w:r>
      <w:proofErr w:type="spellStart"/>
      <w:r w:rsidRPr="0000543E">
        <w:t>txt</w:t>
      </w:r>
      <w:proofErr w:type="spellEnd"/>
      <w:r w:rsidRPr="0000543E">
        <w:t>"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77176" w14:paraId="6BB2D7FD" w14:textId="77777777" w:rsidTr="00CA73BB">
        <w:tc>
          <w:tcPr>
            <w:tcW w:w="3114" w:type="dxa"/>
          </w:tcPr>
          <w:p w14:paraId="2627744B" w14:textId="77777777" w:rsidR="00D77176" w:rsidRDefault="00D77176" w:rsidP="00CA73BB">
            <w:r w:rsidRPr="00463450">
              <w:rPr>
                <w:b/>
                <w:bCs/>
              </w:rPr>
              <w:t>Наименование</w:t>
            </w:r>
          </w:p>
        </w:tc>
        <w:tc>
          <w:tcPr>
            <w:tcW w:w="3115" w:type="dxa"/>
          </w:tcPr>
          <w:p w14:paraId="52A5183E" w14:textId="77777777" w:rsidR="00D77176" w:rsidRDefault="00D77176" w:rsidP="00CA73BB">
            <w:r w:rsidRPr="00463450">
              <w:rPr>
                <w:b/>
                <w:bCs/>
              </w:rPr>
              <w:t>Назначение</w:t>
            </w:r>
          </w:p>
        </w:tc>
        <w:tc>
          <w:tcPr>
            <w:tcW w:w="3115" w:type="dxa"/>
          </w:tcPr>
          <w:p w14:paraId="229FE8CD" w14:textId="77777777" w:rsidR="00D77176" w:rsidRDefault="00D77176" w:rsidP="00CA73BB">
            <w:r w:rsidRPr="00463450">
              <w:rPr>
                <w:b/>
                <w:bCs/>
              </w:rPr>
              <w:t>Тип</w:t>
            </w:r>
          </w:p>
        </w:tc>
      </w:tr>
      <w:tr w:rsidR="00D77176" w14:paraId="15FB0F77" w14:textId="77777777" w:rsidTr="00CA73BB">
        <w:tc>
          <w:tcPr>
            <w:tcW w:w="3114" w:type="dxa"/>
          </w:tcPr>
          <w:p w14:paraId="4714E4BE" w14:textId="77777777" w:rsidR="00D77176" w:rsidRPr="006E0A61" w:rsidRDefault="00D77176" w:rsidP="00CA73BB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id_case</w:t>
            </w:r>
            <w:proofErr w:type="spellEnd"/>
          </w:p>
        </w:tc>
        <w:tc>
          <w:tcPr>
            <w:tcW w:w="3115" w:type="dxa"/>
          </w:tcPr>
          <w:p w14:paraId="07983328" w14:textId="55956524" w:rsidR="00D77176" w:rsidRPr="0037189F" w:rsidRDefault="0037189F" w:rsidP="00CA73BB">
            <w:pPr>
              <w:pStyle w:val="12"/>
            </w:pPr>
            <w:r>
              <w:t>Код назначения</w:t>
            </w:r>
          </w:p>
        </w:tc>
        <w:tc>
          <w:tcPr>
            <w:tcW w:w="3115" w:type="dxa"/>
          </w:tcPr>
          <w:p w14:paraId="74EF28BF" w14:textId="77777777" w:rsidR="00D77176" w:rsidRPr="006E0A61" w:rsidRDefault="00D77176" w:rsidP="00CA73BB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D77176" w14:paraId="32AACD5D" w14:textId="77777777" w:rsidTr="00CA73BB">
        <w:tc>
          <w:tcPr>
            <w:tcW w:w="3114" w:type="dxa"/>
          </w:tcPr>
          <w:p w14:paraId="5B8D073E" w14:textId="77777777" w:rsidR="00D77176" w:rsidRPr="001C22A1" w:rsidRDefault="00D77176" w:rsidP="00CA73BB">
            <w:pPr>
              <w:pStyle w:val="12"/>
            </w:pPr>
            <w:r>
              <w:rPr>
                <w:lang w:val="en-US"/>
              </w:rPr>
              <w:t>data</w:t>
            </w:r>
            <w:r>
              <w:t>_</w:t>
            </w:r>
            <w:proofErr w:type="spellStart"/>
            <w:r w:rsidRPr="001C22A1">
              <w:t>appointment</w:t>
            </w:r>
            <w:proofErr w:type="spellEnd"/>
          </w:p>
        </w:tc>
        <w:tc>
          <w:tcPr>
            <w:tcW w:w="3115" w:type="dxa"/>
          </w:tcPr>
          <w:p w14:paraId="4C5BCC82" w14:textId="77777777" w:rsidR="00D77176" w:rsidRDefault="00D77176" w:rsidP="00CA73BB">
            <w:pPr>
              <w:pStyle w:val="12"/>
            </w:pPr>
            <w:r>
              <w:t>Дата назначения</w:t>
            </w:r>
          </w:p>
        </w:tc>
        <w:tc>
          <w:tcPr>
            <w:tcW w:w="3115" w:type="dxa"/>
          </w:tcPr>
          <w:p w14:paraId="78C18225" w14:textId="0A109EDA" w:rsidR="00D77176" w:rsidRPr="006E0A61" w:rsidRDefault="0037189F" w:rsidP="00CA73BB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D77176" w14:paraId="63B454D1" w14:textId="77777777" w:rsidTr="00CA73BB">
        <w:tc>
          <w:tcPr>
            <w:tcW w:w="3114" w:type="dxa"/>
          </w:tcPr>
          <w:p w14:paraId="5D952F71" w14:textId="77777777" w:rsidR="00D77176" w:rsidRDefault="00D77176" w:rsidP="00CA73BB">
            <w:pPr>
              <w:pStyle w:val="12"/>
              <w:rPr>
                <w:lang w:val="en-US"/>
              </w:rPr>
            </w:pPr>
            <w:proofErr w:type="spellStart"/>
            <w:r>
              <w:rPr>
                <w:lang w:val="en-US"/>
              </w:rPr>
              <w:t>id_person</w:t>
            </w:r>
            <w:proofErr w:type="spellEnd"/>
          </w:p>
        </w:tc>
        <w:tc>
          <w:tcPr>
            <w:tcW w:w="3115" w:type="dxa"/>
          </w:tcPr>
          <w:p w14:paraId="3F49E6E8" w14:textId="77777777" w:rsidR="00D77176" w:rsidRPr="001C22A1" w:rsidRDefault="00D77176" w:rsidP="00CA73BB">
            <w:pPr>
              <w:pStyle w:val="12"/>
              <w:rPr>
                <w:lang w:val="en-US"/>
              </w:rPr>
            </w:pPr>
            <w:r>
              <w:t>Код сотрудника</w:t>
            </w:r>
          </w:p>
        </w:tc>
        <w:tc>
          <w:tcPr>
            <w:tcW w:w="3115" w:type="dxa"/>
          </w:tcPr>
          <w:p w14:paraId="112C187E" w14:textId="6169E10D" w:rsidR="00D77176" w:rsidRDefault="00EE4CF6" w:rsidP="00CA73BB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D77176" w14:paraId="77111837" w14:textId="77777777" w:rsidTr="00CA73BB">
        <w:tc>
          <w:tcPr>
            <w:tcW w:w="3114" w:type="dxa"/>
          </w:tcPr>
          <w:p w14:paraId="1826B4DD" w14:textId="77777777" w:rsidR="00D77176" w:rsidRDefault="00D77176" w:rsidP="00CA73BB">
            <w:pPr>
              <w:pStyle w:val="12"/>
              <w:rPr>
                <w:lang w:val="en-US"/>
              </w:rPr>
            </w:pPr>
            <w:proofErr w:type="spellStart"/>
            <w:r w:rsidRPr="00942E32">
              <w:rPr>
                <w:lang w:val="en-US"/>
              </w:rPr>
              <w:t>id_post</w:t>
            </w:r>
            <w:proofErr w:type="spellEnd"/>
          </w:p>
        </w:tc>
        <w:tc>
          <w:tcPr>
            <w:tcW w:w="3115" w:type="dxa"/>
          </w:tcPr>
          <w:p w14:paraId="1FF53B15" w14:textId="77777777" w:rsidR="00D77176" w:rsidRDefault="00D77176" w:rsidP="00CA73BB">
            <w:pPr>
              <w:pStyle w:val="12"/>
            </w:pPr>
            <w:r>
              <w:t>Код должности</w:t>
            </w:r>
          </w:p>
        </w:tc>
        <w:tc>
          <w:tcPr>
            <w:tcW w:w="3115" w:type="dxa"/>
          </w:tcPr>
          <w:p w14:paraId="1DE86255" w14:textId="00BFE9DE" w:rsidR="00D77176" w:rsidRDefault="00EE4CF6" w:rsidP="00CA73BB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0D6CE8B1" w14:textId="39A82065" w:rsidR="00D77176" w:rsidRDefault="00CF1035" w:rsidP="00CF1035">
      <w:pPr>
        <w:pStyle w:val="ad"/>
      </w:pPr>
      <w:r>
        <w:t>Примеры:</w:t>
      </w:r>
    </w:p>
    <w:p w14:paraId="5F9CE75A" w14:textId="216462A8" w:rsidR="00CF1035" w:rsidRDefault="00CF1035" w:rsidP="00CF1035">
      <w:r>
        <w:rPr>
          <w:lang w:val="en-US"/>
        </w:rPr>
        <w:t>1~29.01.2022~</w:t>
      </w:r>
      <w:r>
        <w:t>2</w:t>
      </w:r>
      <w:r>
        <w:rPr>
          <w:lang w:val="en-US"/>
        </w:rPr>
        <w:t>~</w:t>
      </w:r>
      <w:r>
        <w:t>1</w:t>
      </w:r>
    </w:p>
    <w:p w14:paraId="23299449" w14:textId="3BA257AF" w:rsidR="00973DA2" w:rsidRDefault="00CF1035" w:rsidP="00CF1035">
      <w:pPr>
        <w:rPr>
          <w:lang w:val="en-US"/>
        </w:rPr>
      </w:pPr>
      <w:r>
        <w:t>2</w:t>
      </w:r>
      <w:r>
        <w:rPr>
          <w:lang w:val="en-US"/>
        </w:rPr>
        <w:t>~</w:t>
      </w:r>
      <w:r w:rsidR="00BD3D64">
        <w:rPr>
          <w:lang w:val="en-US"/>
        </w:rPr>
        <w:t>18.05.2000~3~3</w:t>
      </w:r>
    </w:p>
    <w:p w14:paraId="5E0AABCA" w14:textId="77777777" w:rsidR="00973DA2" w:rsidRDefault="00973DA2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9AC8CCD" w14:textId="77777777" w:rsidR="00CF1035" w:rsidRDefault="00CF1035" w:rsidP="00CF1035">
      <w:pPr>
        <w:rPr>
          <w:lang w:val="en-US"/>
        </w:rPr>
      </w:pPr>
    </w:p>
    <w:p w14:paraId="113D03BB" w14:textId="1ABE6DBE" w:rsidR="00302D86" w:rsidRPr="005277A9" w:rsidRDefault="00302D86" w:rsidP="00302D86">
      <w:pPr>
        <w:pStyle w:val="1"/>
      </w:pPr>
      <w:bookmarkStart w:id="7" w:name="_Toc105813935"/>
      <w:r w:rsidRPr="005277A9">
        <w:t>2. Описание приложения, алгоритмов, классов, методов</w:t>
      </w:r>
      <w:bookmarkEnd w:id="7"/>
    </w:p>
    <w:p w14:paraId="2BC58E9D" w14:textId="48C78B82" w:rsidR="005277A9" w:rsidRDefault="005277A9" w:rsidP="005277A9">
      <w:pPr>
        <w:pStyle w:val="2"/>
      </w:pPr>
      <w:bookmarkStart w:id="8" w:name="_Toc105813936"/>
      <w:r>
        <w:t>2.1. Главная форма</w:t>
      </w:r>
      <w:bookmarkEnd w:id="8"/>
      <w:r>
        <w:t xml:space="preserve"> </w:t>
      </w:r>
    </w:p>
    <w:p w14:paraId="01EF97BD" w14:textId="1F8254E2" w:rsidR="00CF1035" w:rsidRDefault="005277A9" w:rsidP="005277A9">
      <w:r>
        <w:t>Основная форма "</w:t>
      </w:r>
      <w:r w:rsidR="00825D31">
        <w:t>Отдел кадров</w:t>
      </w:r>
      <w:r>
        <w:t>" появляется при запуске программы.</w:t>
      </w:r>
    </w:p>
    <w:p w14:paraId="121A4EB3" w14:textId="77777777" w:rsidR="00D17A08" w:rsidRDefault="00D17A08" w:rsidP="00D17A08">
      <w:r w:rsidRPr="00256020">
        <w:t>На рисунке 1 приведена основная форма программы. С её помощью осуществляется переход к другим разделам программы.</w:t>
      </w:r>
    </w:p>
    <w:p w14:paraId="2DED0C63" w14:textId="7774AEB2" w:rsidR="00D17A08" w:rsidRPr="00CF1035" w:rsidRDefault="00F179CD" w:rsidP="00F179CD">
      <w:pPr>
        <w:pStyle w:val="ab"/>
      </w:pPr>
      <w:r w:rsidRPr="00F179CD">
        <w:rPr>
          <w:noProof/>
        </w:rPr>
        <w:drawing>
          <wp:inline distT="0" distB="0" distL="0" distR="0" wp14:anchorId="36992BDE" wp14:editId="525ED527">
            <wp:extent cx="3517900" cy="2103068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585" cy="21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0801" w14:textId="4263299B" w:rsidR="000B1750" w:rsidRDefault="00791EF5" w:rsidP="00791EF5">
      <w:pPr>
        <w:pStyle w:val="ac"/>
      </w:pPr>
      <w:r w:rsidRPr="00791EF5">
        <w:t>Рисунок 1. Внешний вид программы</w:t>
      </w:r>
      <w:r w:rsidR="008A655C">
        <w:t>.</w:t>
      </w:r>
    </w:p>
    <w:p w14:paraId="6F07C76E" w14:textId="77777777" w:rsidR="0065727C" w:rsidRDefault="0065727C" w:rsidP="0065727C">
      <w:r w:rsidRPr="0061007F">
        <w:t>На рисунке 2 мы видим, как программным кодом реализован переход от основной формы в разделы программы.</w:t>
      </w:r>
    </w:p>
    <w:p w14:paraId="764DE58F" w14:textId="2AC48167" w:rsidR="00F53819" w:rsidRPr="00791EF5" w:rsidRDefault="00DE4191" w:rsidP="00DE4191">
      <w:pPr>
        <w:pStyle w:val="ab"/>
      </w:pPr>
      <w:r w:rsidRPr="00DE4191">
        <w:rPr>
          <w:noProof/>
        </w:rPr>
        <w:drawing>
          <wp:inline distT="0" distB="0" distL="0" distR="0" wp14:anchorId="4FA50BCF" wp14:editId="45A8D6A1">
            <wp:extent cx="3585138" cy="2711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3769" cy="27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3034" w14:textId="110F11B6" w:rsidR="000B1750" w:rsidRDefault="007B295A" w:rsidP="007B295A">
      <w:pPr>
        <w:pStyle w:val="ac"/>
      </w:pPr>
      <w:r w:rsidRPr="007B295A">
        <w:t>Рисунок 2. Программный код основной формы</w:t>
      </w:r>
      <w:r w:rsidR="008A655C">
        <w:t>.</w:t>
      </w:r>
    </w:p>
    <w:p w14:paraId="0A2721CD" w14:textId="3A73CCB6" w:rsidR="00221CD7" w:rsidRDefault="004B619B" w:rsidP="004B619B">
      <w:r>
        <w:t xml:space="preserve">На рисунки 2.1 изображен программный код </w:t>
      </w:r>
      <w:r w:rsidR="00511FB3">
        <w:t>всех классов приложения.</w:t>
      </w:r>
    </w:p>
    <w:p w14:paraId="07814819" w14:textId="42776D1A" w:rsidR="00511FB3" w:rsidRDefault="00511FB3" w:rsidP="00511FB3">
      <w:pPr>
        <w:pStyle w:val="ab"/>
      </w:pPr>
      <w:r w:rsidRPr="00511FB3">
        <w:rPr>
          <w:noProof/>
        </w:rPr>
        <w:lastRenderedPageBreak/>
        <w:drawing>
          <wp:inline distT="0" distB="0" distL="0" distR="0" wp14:anchorId="5B10689A" wp14:editId="36B46AF1">
            <wp:extent cx="2711395" cy="45189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9998" cy="453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84B3" w14:textId="33034212" w:rsidR="00A85F6F" w:rsidRDefault="00CB7487" w:rsidP="00A85F6F">
      <w:pPr>
        <w:pStyle w:val="ac"/>
      </w:pPr>
      <w:r>
        <w:t>Рисунок 2.1 Программный код классов прило</w:t>
      </w:r>
      <w:r w:rsidR="00A85F6F">
        <w:t>жения</w:t>
      </w:r>
    </w:p>
    <w:p w14:paraId="28531E38" w14:textId="645F0714" w:rsidR="00076814" w:rsidRDefault="00076814" w:rsidP="00A85F6F">
      <w:pPr>
        <w:pStyle w:val="2"/>
      </w:pPr>
      <w:bookmarkStart w:id="9" w:name="_Toc105813937"/>
      <w:r w:rsidRPr="00076814">
        <w:t>2.2. Форма "</w:t>
      </w:r>
      <w:r w:rsidR="004359D2">
        <w:t>Сотрудники</w:t>
      </w:r>
      <w:r w:rsidRPr="00076814">
        <w:t>"</w:t>
      </w:r>
      <w:bookmarkEnd w:id="9"/>
    </w:p>
    <w:p w14:paraId="20929F0E" w14:textId="16C98F90" w:rsidR="00076814" w:rsidRDefault="00C51BF7" w:rsidP="00076814">
      <w:r w:rsidRPr="00C51BF7">
        <w:t xml:space="preserve">Форма " </w:t>
      </w:r>
      <w:r>
        <w:t>Сотрудники</w:t>
      </w:r>
      <w:r w:rsidRPr="00C51BF7">
        <w:t xml:space="preserve">" появляется при нажатии на кнопку " </w:t>
      </w:r>
      <w:r>
        <w:t>Сотрудники</w:t>
      </w:r>
      <w:r w:rsidRPr="00C51BF7">
        <w:t>".</w:t>
      </w:r>
    </w:p>
    <w:p w14:paraId="4D954534" w14:textId="496583E7" w:rsidR="0065727C" w:rsidRDefault="0065727C" w:rsidP="00076814">
      <w:r w:rsidRPr="005A112F">
        <w:t>На рисунке 3 представлен внешний вид раздела "</w:t>
      </w:r>
      <w:r>
        <w:t>Сотрудники</w:t>
      </w:r>
      <w:r w:rsidRPr="005A112F">
        <w:t>", в котором можно работать с информацией, полученной из текстового файла</w:t>
      </w:r>
      <w:r w:rsidRPr="0077462F">
        <w:t xml:space="preserve"> </w:t>
      </w:r>
      <w:r>
        <w:t>под названием</w:t>
      </w:r>
      <w:r w:rsidRPr="005A112F">
        <w:t xml:space="preserve"> "</w:t>
      </w:r>
      <w:r w:rsidRPr="00555E81">
        <w:t xml:space="preserve"> </w:t>
      </w:r>
      <w:r>
        <w:rPr>
          <w:lang w:val="en-US"/>
        </w:rPr>
        <w:t>E</w:t>
      </w:r>
      <w:r w:rsidRPr="00555E81">
        <w:rPr>
          <w:lang w:val="en-US"/>
        </w:rPr>
        <w:t>mployees</w:t>
      </w:r>
      <w:r w:rsidRPr="005A112F">
        <w:t>.</w:t>
      </w:r>
      <w:proofErr w:type="spellStart"/>
      <w:r w:rsidRPr="005A112F">
        <w:t>txt</w:t>
      </w:r>
      <w:proofErr w:type="spellEnd"/>
      <w:r w:rsidRPr="005A112F">
        <w:t>".</w:t>
      </w:r>
    </w:p>
    <w:p w14:paraId="302E325E" w14:textId="5A3226FF" w:rsidR="000B1750" w:rsidRDefault="009818EC" w:rsidP="00CA12C6">
      <w:pPr>
        <w:pStyle w:val="ab"/>
      </w:pPr>
      <w:r w:rsidRPr="009818EC">
        <w:rPr>
          <w:noProof/>
        </w:rPr>
        <w:drawing>
          <wp:inline distT="0" distB="0" distL="0" distR="0" wp14:anchorId="6377E8F7" wp14:editId="510EF7F3">
            <wp:extent cx="4171950" cy="204940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7582" cy="20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5925" w14:textId="3CB94A53" w:rsidR="00CA12C6" w:rsidRDefault="00CA12C6" w:rsidP="00CA12C6">
      <w:pPr>
        <w:pStyle w:val="ac"/>
      </w:pPr>
      <w:r w:rsidRPr="00CA12C6">
        <w:t>Рисунок 3. Интерфейс формы "</w:t>
      </w:r>
      <w:r>
        <w:t>Сотрудники</w:t>
      </w:r>
      <w:r w:rsidRPr="00CA12C6">
        <w:t>"</w:t>
      </w:r>
      <w:r w:rsidR="008A655C">
        <w:t>.</w:t>
      </w:r>
    </w:p>
    <w:p w14:paraId="15DEF384" w14:textId="454AC254" w:rsidR="00D44329" w:rsidRDefault="00D44329" w:rsidP="00D44329">
      <w:r>
        <w:lastRenderedPageBreak/>
        <w:t>На рисунке 4 показан программный код для осуществления чтения информации из</w:t>
      </w:r>
      <w:r w:rsidRPr="00FC5269">
        <w:t xml:space="preserve"> </w:t>
      </w:r>
      <w:r>
        <w:t xml:space="preserve">файла. Для этого созданы методы </w:t>
      </w:r>
      <w:r>
        <w:rPr>
          <w:lang w:val="en-US"/>
        </w:rPr>
        <w:t>Read</w:t>
      </w:r>
      <w:r w:rsidRPr="00972D7D">
        <w:t>_</w:t>
      </w:r>
      <w:r>
        <w:rPr>
          <w:lang w:val="en-US"/>
        </w:rPr>
        <w:t>e</w:t>
      </w:r>
      <w:r w:rsidRPr="00972D7D">
        <w:t xml:space="preserve">, </w:t>
      </w:r>
      <w:r>
        <w:rPr>
          <w:lang w:val="en-US"/>
        </w:rPr>
        <w:t>Read</w:t>
      </w:r>
      <w:r w:rsidRPr="00972D7D">
        <w:t>_</w:t>
      </w:r>
      <w:r>
        <w:rPr>
          <w:lang w:val="en-US"/>
        </w:rPr>
        <w:t>p</w:t>
      </w:r>
      <w:r w:rsidRPr="00972D7D">
        <w:t xml:space="preserve">, </w:t>
      </w:r>
      <w:r>
        <w:rPr>
          <w:lang w:val="en-US"/>
        </w:rPr>
        <w:t>Read</w:t>
      </w:r>
      <w:r w:rsidRPr="00972D7D">
        <w:t>_</w:t>
      </w:r>
      <w:r>
        <w:rPr>
          <w:lang w:val="en-US"/>
        </w:rPr>
        <w:t>a</w:t>
      </w:r>
      <w:r>
        <w:t>, с помощью которых и производится чтение из файлов для всех форм.</w:t>
      </w:r>
    </w:p>
    <w:p w14:paraId="7D7090D7" w14:textId="3F07A2FC" w:rsidR="0077462F" w:rsidRDefault="006F6C63" w:rsidP="00503B7C">
      <w:pPr>
        <w:pStyle w:val="ab"/>
      </w:pPr>
      <w:r w:rsidRPr="006F6C63">
        <w:rPr>
          <w:noProof/>
        </w:rPr>
        <w:drawing>
          <wp:inline distT="0" distB="0" distL="0" distR="0" wp14:anchorId="450FE00B" wp14:editId="111CD368">
            <wp:extent cx="4057650" cy="29727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9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6C63">
        <w:t xml:space="preserve"> </w:t>
      </w:r>
    </w:p>
    <w:p w14:paraId="5EF47D6A" w14:textId="192A1689" w:rsidR="00AA350C" w:rsidRDefault="00B75197" w:rsidP="00B75197">
      <w:pPr>
        <w:pStyle w:val="ac"/>
      </w:pPr>
      <w:r w:rsidRPr="00B75197">
        <w:t>Рисунок 4. Фрагмент кода, содержащий методы для чтения</w:t>
      </w:r>
      <w:r w:rsidR="006F0E8D" w:rsidRPr="006F0E8D">
        <w:t xml:space="preserve"> </w:t>
      </w:r>
      <w:r w:rsidR="006F0E8D">
        <w:t>из файла.</w:t>
      </w:r>
    </w:p>
    <w:p w14:paraId="7EAF375E" w14:textId="1515B54F" w:rsidR="006811BB" w:rsidRPr="005B2413" w:rsidRDefault="00CE055B" w:rsidP="00CE055B">
      <w:r>
        <w:t xml:space="preserve">В методе </w:t>
      </w:r>
      <w:r>
        <w:rPr>
          <w:lang w:val="en-US"/>
        </w:rPr>
        <w:t>Form</w:t>
      </w:r>
      <w:r w:rsidRPr="00CE055B">
        <w:t>2_</w:t>
      </w:r>
      <w:proofErr w:type="gramStart"/>
      <w:r>
        <w:rPr>
          <w:lang w:val="en-US"/>
        </w:rPr>
        <w:t>Load</w:t>
      </w:r>
      <w:r w:rsidRPr="00CE055B">
        <w:t>(</w:t>
      </w:r>
      <w:proofErr w:type="gramEnd"/>
      <w:r w:rsidRPr="00CE055B">
        <w:t xml:space="preserve">) </w:t>
      </w:r>
      <w:r w:rsidR="0035119A">
        <w:t xml:space="preserve">содержится код для заполнения </w:t>
      </w:r>
      <w:r w:rsidR="0035119A" w:rsidRPr="0035119A">
        <w:t>Datagridwiew</w:t>
      </w:r>
      <w:r w:rsidR="008E7521">
        <w:t xml:space="preserve">1, с помощью метода </w:t>
      </w:r>
      <w:r w:rsidR="008E7521">
        <w:rPr>
          <w:lang w:val="en-US"/>
        </w:rPr>
        <w:t>Read</w:t>
      </w:r>
      <w:r w:rsidR="008E7521" w:rsidRPr="008E7521">
        <w:t>_</w:t>
      </w:r>
      <w:r w:rsidR="005B2413">
        <w:rPr>
          <w:lang w:val="en-US"/>
        </w:rPr>
        <w:t>e</w:t>
      </w:r>
      <w:r w:rsidR="008E7521" w:rsidRPr="008E7521">
        <w:t>()</w:t>
      </w:r>
      <w:r w:rsidR="005B2413" w:rsidRPr="005B2413">
        <w:t>.</w:t>
      </w:r>
    </w:p>
    <w:p w14:paraId="30A5E8AB" w14:textId="6CF346EC" w:rsidR="00000784" w:rsidRPr="006F0E8D" w:rsidRDefault="00000784" w:rsidP="00B1034B">
      <w:pPr>
        <w:pStyle w:val="ab"/>
      </w:pPr>
      <w:r w:rsidRPr="00000784">
        <w:rPr>
          <w:noProof/>
        </w:rPr>
        <w:drawing>
          <wp:inline distT="0" distB="0" distL="0" distR="0" wp14:anchorId="4BF4C2F2" wp14:editId="78938001">
            <wp:extent cx="3854450" cy="10491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2861" cy="105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376E" w14:textId="77777777" w:rsidR="00D17CA3" w:rsidRDefault="006811BB" w:rsidP="006811BB">
      <w:pPr>
        <w:pStyle w:val="ac"/>
      </w:pPr>
      <w:r w:rsidRPr="006811BB">
        <w:t xml:space="preserve">Рисунок 5. Программный код заполнения </w:t>
      </w:r>
      <w:bookmarkStart w:id="10" w:name="_Hlk105682444"/>
      <w:r w:rsidRPr="006811BB">
        <w:t>Datagridwiew1</w:t>
      </w:r>
      <w:bookmarkEnd w:id="10"/>
      <w:r w:rsidRPr="006811BB">
        <w:t>.</w:t>
      </w:r>
      <w:r w:rsidR="00D17CA3" w:rsidRPr="00D17CA3">
        <w:t xml:space="preserve"> </w:t>
      </w:r>
    </w:p>
    <w:p w14:paraId="6C9F1C57" w14:textId="4A6E0350" w:rsidR="00D17CA3" w:rsidRDefault="00D17CA3" w:rsidP="00C87BBA">
      <w:r w:rsidRPr="00D17CA3">
        <w:t xml:space="preserve">На рисунке </w:t>
      </w:r>
      <w:r>
        <w:t>6</w:t>
      </w:r>
      <w:r w:rsidRPr="00D17CA3">
        <w:t xml:space="preserve"> изображена форма "Сотрудники", после изменения в текстовом поле информации о выбранном сотруднике (изменено </w:t>
      </w:r>
      <w:r w:rsidR="00D8360B">
        <w:t>ФИО</w:t>
      </w:r>
      <w:r w:rsidR="00D8360B" w:rsidRPr="00D8360B">
        <w:t xml:space="preserve">, </w:t>
      </w:r>
      <w:r w:rsidR="00D8360B">
        <w:t>дата рождения</w:t>
      </w:r>
      <w:r w:rsidRPr="00D17CA3">
        <w:t xml:space="preserve">) и нажатия кнопки </w:t>
      </w:r>
      <w:r w:rsidR="00C87BBA" w:rsidRPr="00D17CA3">
        <w:t>"</w:t>
      </w:r>
      <w:r w:rsidR="00C87BBA">
        <w:t>И</w:t>
      </w:r>
      <w:r w:rsidR="00D8360B">
        <w:t>зменить</w:t>
      </w:r>
      <w:r w:rsidR="00C87BBA" w:rsidRPr="00D17CA3">
        <w:t>"</w:t>
      </w:r>
      <w:r w:rsidRPr="00D17CA3">
        <w:t>. Информация о сотруднике была изменена.</w:t>
      </w:r>
    </w:p>
    <w:p w14:paraId="7981F278" w14:textId="5BFA3373" w:rsidR="00F316CB" w:rsidRDefault="002F12D8" w:rsidP="00F316CB">
      <w:pPr>
        <w:pStyle w:val="ab"/>
      </w:pPr>
      <w:r w:rsidRPr="002F12D8">
        <w:rPr>
          <w:noProof/>
        </w:rPr>
        <w:lastRenderedPageBreak/>
        <w:drawing>
          <wp:inline distT="0" distB="0" distL="0" distR="0" wp14:anchorId="5315EA80" wp14:editId="2894A1F0">
            <wp:extent cx="4006850" cy="1975582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555" cy="198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F336" w14:textId="2B6524CD" w:rsidR="00F316CB" w:rsidRDefault="00F316CB" w:rsidP="00F316CB">
      <w:pPr>
        <w:pStyle w:val="ac"/>
      </w:pPr>
      <w:r>
        <w:t xml:space="preserve">Рисунок 6. </w:t>
      </w:r>
      <w:r w:rsidR="001F00B3" w:rsidRPr="001F00B3">
        <w:t>Кнопка "</w:t>
      </w:r>
      <w:bookmarkStart w:id="11" w:name="_Hlk105682991"/>
      <w:r w:rsidR="001F00B3">
        <w:t>Изменить</w:t>
      </w:r>
      <w:bookmarkEnd w:id="11"/>
      <w:r w:rsidR="001F00B3" w:rsidRPr="001F00B3">
        <w:t>"</w:t>
      </w:r>
      <w:r w:rsidR="008A655C">
        <w:t>.</w:t>
      </w:r>
    </w:p>
    <w:p w14:paraId="67254208" w14:textId="3EE99BE9" w:rsidR="001F00B3" w:rsidRDefault="0069013A" w:rsidP="0069013A">
      <w:r w:rsidRPr="0069013A">
        <w:t xml:space="preserve">На рисунке </w:t>
      </w:r>
      <w:r>
        <w:t>7</w:t>
      </w:r>
      <w:r w:rsidRPr="0069013A">
        <w:t xml:space="preserve"> представлен код кнопки " Изменить", в котором осуществляется изменение данных в таблице.</w:t>
      </w:r>
    </w:p>
    <w:p w14:paraId="230F1DE7" w14:textId="30E99B44" w:rsidR="00E35E41" w:rsidRDefault="004E6E6D" w:rsidP="004E6E6D">
      <w:pPr>
        <w:pStyle w:val="ab"/>
      </w:pPr>
      <w:r w:rsidRPr="004E6E6D">
        <w:rPr>
          <w:noProof/>
        </w:rPr>
        <w:drawing>
          <wp:inline distT="0" distB="0" distL="0" distR="0" wp14:anchorId="0CF65161" wp14:editId="1C53460A">
            <wp:extent cx="4076700" cy="12451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0048" cy="124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4D45" w14:textId="62418D5C" w:rsidR="001F00B3" w:rsidRPr="004335C7" w:rsidRDefault="004335C7" w:rsidP="004335C7">
      <w:pPr>
        <w:pStyle w:val="ac"/>
      </w:pPr>
      <w:r>
        <w:t xml:space="preserve">Рисунок 7. </w:t>
      </w:r>
      <w:r w:rsidRPr="004335C7">
        <w:t>Программный код кнопки "</w:t>
      </w:r>
      <w:r>
        <w:t>Изменить</w:t>
      </w:r>
      <w:r w:rsidRPr="004335C7">
        <w:t>"</w:t>
      </w:r>
      <w:r w:rsidR="008A655C">
        <w:t>.</w:t>
      </w:r>
    </w:p>
    <w:p w14:paraId="35933366" w14:textId="69F29963" w:rsidR="001F00B3" w:rsidRDefault="005B1D88" w:rsidP="005B1D88">
      <w:r w:rsidRPr="005B1D88">
        <w:t xml:space="preserve">На рисунке </w:t>
      </w:r>
      <w:r>
        <w:t>8</w:t>
      </w:r>
      <w:r w:rsidRPr="005B1D88">
        <w:t xml:space="preserve"> представлена таблица после выбора строки и нажатия кнопки "Удалить" (строка с </w:t>
      </w:r>
      <w:r>
        <w:t xml:space="preserve">сотрудником </w:t>
      </w:r>
      <w:r w:rsidR="00F06EEF">
        <w:t>Сидорова</w:t>
      </w:r>
      <w:r w:rsidR="00A9123C">
        <w:t xml:space="preserve"> Алена Витальевна</w:t>
      </w:r>
      <w:r w:rsidRPr="005B1D88">
        <w:t>. была удалена). Нумерация сохраняется, выбранная строка удалена.</w:t>
      </w:r>
    </w:p>
    <w:p w14:paraId="1AF35A76" w14:textId="49907418" w:rsidR="00B3417C" w:rsidRDefault="00D31607" w:rsidP="00B3417C">
      <w:pPr>
        <w:pStyle w:val="ab"/>
      </w:pPr>
      <w:r w:rsidRPr="00D31607">
        <w:rPr>
          <w:noProof/>
        </w:rPr>
        <w:drawing>
          <wp:inline distT="0" distB="0" distL="0" distR="0" wp14:anchorId="60EF1754" wp14:editId="1519F433">
            <wp:extent cx="3930650" cy="1939692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4759" cy="19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4B25" w14:textId="07D8E7CE" w:rsidR="00B3417C" w:rsidRDefault="00B3417C" w:rsidP="00470D06">
      <w:pPr>
        <w:pStyle w:val="ac"/>
      </w:pPr>
      <w:r>
        <w:t>Рисунок 8. Кнопка</w:t>
      </w:r>
      <w:r w:rsidR="00470D06">
        <w:t xml:space="preserve"> </w:t>
      </w:r>
      <w:r w:rsidR="00003AC1" w:rsidRPr="004335C7">
        <w:t>"</w:t>
      </w:r>
      <w:r w:rsidR="00003AC1">
        <w:t>Удалить</w:t>
      </w:r>
      <w:r w:rsidR="00003AC1" w:rsidRPr="004335C7">
        <w:t>"</w:t>
      </w:r>
      <w:r w:rsidR="008A655C">
        <w:t>.</w:t>
      </w:r>
    </w:p>
    <w:p w14:paraId="09D0C808" w14:textId="4E57161A" w:rsidR="00E15C5E" w:rsidRDefault="00E15C5E" w:rsidP="00E15C5E">
      <w:r w:rsidRPr="00E15C5E">
        <w:t>На рисунке 13 представлен программный код кнопки "Удалить", который обеспечивает удаление выбранной строки.</w:t>
      </w:r>
    </w:p>
    <w:p w14:paraId="7DF7C9B8" w14:textId="75D7D909" w:rsidR="00EB2202" w:rsidRDefault="00EB2202" w:rsidP="00EB2202">
      <w:pPr>
        <w:pStyle w:val="ab"/>
      </w:pPr>
      <w:r w:rsidRPr="00EB2202">
        <w:rPr>
          <w:noProof/>
        </w:rPr>
        <w:lastRenderedPageBreak/>
        <w:drawing>
          <wp:inline distT="0" distB="0" distL="0" distR="0" wp14:anchorId="0AA8E990" wp14:editId="0D14FD93">
            <wp:extent cx="4134427" cy="101931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3822" w14:textId="060DA833" w:rsidR="00EB2202" w:rsidRDefault="008A655C" w:rsidP="008A655C">
      <w:pPr>
        <w:pStyle w:val="ac"/>
      </w:pPr>
      <w:bookmarkStart w:id="12" w:name="_Hlk105684297"/>
      <w:r w:rsidRPr="008A655C">
        <w:t xml:space="preserve">Рисунок </w:t>
      </w:r>
      <w:r>
        <w:t>9</w:t>
      </w:r>
      <w:r w:rsidRPr="008A655C">
        <w:t>. Программный код кнопки "Удалить"</w:t>
      </w:r>
      <w:r>
        <w:t>.</w:t>
      </w:r>
    </w:p>
    <w:bookmarkEnd w:id="12"/>
    <w:p w14:paraId="54FA61E0" w14:textId="385869CB" w:rsidR="008060D8" w:rsidRPr="004A1755" w:rsidRDefault="004A1755" w:rsidP="004A1755">
      <w:r w:rsidRPr="004A1755">
        <w:t xml:space="preserve">На рисунке </w:t>
      </w:r>
      <w:r>
        <w:t>10</w:t>
      </w:r>
      <w:r w:rsidRPr="004A1755">
        <w:t xml:space="preserve"> показано, что произойдёт при нажатии на кнопку "Новый": текстовые поля с ФИО, </w:t>
      </w:r>
      <w:r>
        <w:t>гендером</w:t>
      </w:r>
      <w:r w:rsidRPr="004A1755">
        <w:t xml:space="preserve"> и </w:t>
      </w:r>
      <w:r>
        <w:t>датой рождения</w:t>
      </w:r>
      <w:r w:rsidRPr="004A1755">
        <w:t xml:space="preserve"> </w:t>
      </w:r>
      <w:r>
        <w:t>сотрудника</w:t>
      </w:r>
      <w:r w:rsidRPr="004A1755">
        <w:t xml:space="preserve"> очистятся, код - порядковый номер будет присвоен автоматически.</w:t>
      </w:r>
    </w:p>
    <w:p w14:paraId="6EA0F20F" w14:textId="5591F804" w:rsidR="00A028EF" w:rsidRDefault="00600323" w:rsidP="0037423C">
      <w:pPr>
        <w:pStyle w:val="ab"/>
      </w:pPr>
      <w:r w:rsidRPr="00600323">
        <w:rPr>
          <w:noProof/>
        </w:rPr>
        <w:drawing>
          <wp:inline distT="0" distB="0" distL="0" distR="0" wp14:anchorId="1839CDD5" wp14:editId="5BE48F90">
            <wp:extent cx="4216400" cy="2055461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0165" cy="206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B7C2" w14:textId="7D292DD5" w:rsidR="00587BB1" w:rsidRDefault="00587BB1" w:rsidP="008A655C">
      <w:pPr>
        <w:pStyle w:val="ac"/>
      </w:pPr>
      <w:r w:rsidRPr="00587BB1">
        <w:t xml:space="preserve">Рисунок </w:t>
      </w:r>
      <w:r w:rsidR="00642C9E">
        <w:t>10</w:t>
      </w:r>
      <w:r w:rsidRPr="00587BB1">
        <w:t>.</w:t>
      </w:r>
      <w:r w:rsidRPr="00642C9E">
        <w:t xml:space="preserve"> </w:t>
      </w:r>
      <w:r>
        <w:t>К</w:t>
      </w:r>
      <w:r w:rsidRPr="00587BB1">
        <w:t>нопк</w:t>
      </w:r>
      <w:r>
        <w:t>а</w:t>
      </w:r>
      <w:r w:rsidRPr="00587BB1">
        <w:t xml:space="preserve"> "</w:t>
      </w:r>
      <w:r w:rsidR="004A1755">
        <w:t>Новый</w:t>
      </w:r>
      <w:r w:rsidRPr="00587BB1">
        <w:t>".</w:t>
      </w:r>
    </w:p>
    <w:p w14:paraId="1A7C9010" w14:textId="4F18D5C6" w:rsidR="00E4241C" w:rsidRDefault="00642C9E" w:rsidP="00642C9E">
      <w:r w:rsidRPr="00642C9E">
        <w:t xml:space="preserve">На рисунке </w:t>
      </w:r>
      <w:r>
        <w:t>11</w:t>
      </w:r>
      <w:r w:rsidRPr="00642C9E">
        <w:t xml:space="preserve"> представлен программный код, который очищает текстовые поля и присваивает новый номер полю "Код</w:t>
      </w:r>
      <w:r>
        <w:t xml:space="preserve"> сотрудника</w:t>
      </w:r>
      <w:r w:rsidRPr="00642C9E">
        <w:t>" при нажатии на кнопку "Новый".</w:t>
      </w:r>
      <w:r w:rsidR="002E1439">
        <w:t xml:space="preserve"> При этом кнопка </w:t>
      </w:r>
      <w:r w:rsidR="00BC01B6" w:rsidRPr="00642C9E">
        <w:t>"</w:t>
      </w:r>
      <w:r w:rsidR="002E1439">
        <w:t>Новый</w:t>
      </w:r>
      <w:r w:rsidR="00BC01B6" w:rsidRPr="00642C9E">
        <w:t>"</w:t>
      </w:r>
      <w:r w:rsidR="002E1439">
        <w:t xml:space="preserve"> становится невидимой, а кнопка </w:t>
      </w:r>
      <w:r w:rsidR="00BC01B6" w:rsidRPr="00642C9E">
        <w:t>"</w:t>
      </w:r>
      <w:r w:rsidR="00BC01B6">
        <w:t>Добавить</w:t>
      </w:r>
      <w:r w:rsidR="00BC01B6" w:rsidRPr="00642C9E">
        <w:t>"</w:t>
      </w:r>
      <w:r w:rsidR="00BC01B6">
        <w:t xml:space="preserve"> – видимой.</w:t>
      </w:r>
    </w:p>
    <w:p w14:paraId="616DC8D5" w14:textId="4CA174A8" w:rsidR="00BC01B6" w:rsidRDefault="00BC01B6" w:rsidP="00BC01B6">
      <w:pPr>
        <w:pStyle w:val="ab"/>
      </w:pPr>
      <w:r w:rsidRPr="00BC01B6">
        <w:rPr>
          <w:noProof/>
        </w:rPr>
        <w:drawing>
          <wp:inline distT="0" distB="0" distL="0" distR="0" wp14:anchorId="46A412E7" wp14:editId="1F75FBFE">
            <wp:extent cx="4286848" cy="1857634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BF37" w14:textId="3E2868C6" w:rsidR="00BC01B6" w:rsidRDefault="00BC01B6" w:rsidP="00BC01B6">
      <w:pPr>
        <w:pStyle w:val="ac"/>
      </w:pPr>
      <w:r w:rsidRPr="00587BB1">
        <w:t xml:space="preserve">Рисунок </w:t>
      </w:r>
      <w:r>
        <w:t>11</w:t>
      </w:r>
      <w:r w:rsidRPr="00587BB1">
        <w:t>.</w:t>
      </w:r>
      <w:r w:rsidRPr="00642C9E">
        <w:t xml:space="preserve"> </w:t>
      </w:r>
      <w:r w:rsidRPr="008A655C">
        <w:t>Программный код кнопки</w:t>
      </w:r>
      <w:r w:rsidRPr="00587BB1">
        <w:t xml:space="preserve"> "</w:t>
      </w:r>
      <w:r>
        <w:t>Новый</w:t>
      </w:r>
      <w:r w:rsidRPr="00587BB1">
        <w:t>".</w:t>
      </w:r>
    </w:p>
    <w:p w14:paraId="2F484108" w14:textId="59B88748" w:rsidR="00E11FD4" w:rsidRDefault="00E11FD4" w:rsidP="00E11FD4">
      <w:r w:rsidRPr="00E11FD4">
        <w:lastRenderedPageBreak/>
        <w:t xml:space="preserve">На рисунке </w:t>
      </w:r>
      <w:r>
        <w:t>12</w:t>
      </w:r>
      <w:r w:rsidRPr="00E11FD4">
        <w:t xml:space="preserve"> показан вид программы после нажатия кнопки "Добавить": в таблицу добавляется новая строка с введёнными ранее в текстовые поля данные.</w:t>
      </w:r>
    </w:p>
    <w:p w14:paraId="0CA00D0D" w14:textId="4C3778A0" w:rsidR="008A394F" w:rsidRDefault="00442AA4" w:rsidP="008A394F">
      <w:pPr>
        <w:pStyle w:val="ab"/>
      </w:pPr>
      <w:r w:rsidRPr="00442AA4">
        <w:rPr>
          <w:noProof/>
        </w:rPr>
        <w:drawing>
          <wp:inline distT="0" distB="0" distL="0" distR="0" wp14:anchorId="2CE3ADA1" wp14:editId="071B6094">
            <wp:extent cx="4076700" cy="20043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3456" cy="201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F469" w14:textId="647DBFC4" w:rsidR="008A394F" w:rsidRDefault="008A394F" w:rsidP="008A394F">
      <w:pPr>
        <w:pStyle w:val="ac"/>
      </w:pPr>
      <w:r w:rsidRPr="00587BB1">
        <w:t xml:space="preserve">Рисунок </w:t>
      </w:r>
      <w:r>
        <w:t>12</w:t>
      </w:r>
      <w:r w:rsidRPr="00587BB1">
        <w:t>.</w:t>
      </w:r>
      <w:r w:rsidRPr="00642C9E">
        <w:t xml:space="preserve"> </w:t>
      </w:r>
      <w:r>
        <w:t>К</w:t>
      </w:r>
      <w:r w:rsidRPr="00587BB1">
        <w:t>нопк</w:t>
      </w:r>
      <w:r>
        <w:t>а</w:t>
      </w:r>
      <w:r w:rsidRPr="00587BB1">
        <w:t xml:space="preserve"> "</w:t>
      </w:r>
      <w:r>
        <w:t>Добавить</w:t>
      </w:r>
      <w:r w:rsidRPr="00587BB1">
        <w:t>".</w:t>
      </w:r>
    </w:p>
    <w:p w14:paraId="53FC15BB" w14:textId="6DEBE9C5" w:rsidR="008A394F" w:rsidRDefault="006849F5" w:rsidP="006849F5">
      <w:r w:rsidRPr="006849F5">
        <w:t xml:space="preserve">На рисунке </w:t>
      </w:r>
      <w:r>
        <w:t>13</w:t>
      </w:r>
      <w:r w:rsidRPr="006849F5">
        <w:t xml:space="preserve"> изображен программный код кнопки "Добавить", в котором происходит добавление информации и новой строки таблицы.</w:t>
      </w:r>
    </w:p>
    <w:p w14:paraId="69053655" w14:textId="1C826A2C" w:rsidR="00BC01B6" w:rsidRDefault="00651C80" w:rsidP="00651C80">
      <w:pPr>
        <w:pStyle w:val="ab"/>
      </w:pPr>
      <w:r w:rsidRPr="00651C80">
        <w:rPr>
          <w:noProof/>
        </w:rPr>
        <w:drawing>
          <wp:inline distT="0" distB="0" distL="0" distR="0" wp14:anchorId="4AE43767" wp14:editId="6C30859B">
            <wp:extent cx="4191111" cy="1123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8205" cy="114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2AD9" w14:textId="46F0375D" w:rsidR="00651C80" w:rsidRDefault="00651C80" w:rsidP="00651C80">
      <w:pPr>
        <w:pStyle w:val="ac"/>
      </w:pPr>
      <w:r w:rsidRPr="00587BB1">
        <w:t xml:space="preserve">Рисунок </w:t>
      </w:r>
      <w:r>
        <w:t>13</w:t>
      </w:r>
      <w:r w:rsidRPr="00587BB1">
        <w:t>.</w:t>
      </w:r>
      <w:r w:rsidRPr="00642C9E">
        <w:t xml:space="preserve"> </w:t>
      </w:r>
      <w:r w:rsidRPr="00651C80">
        <w:t>Программный</w:t>
      </w:r>
      <w:r w:rsidRPr="008A655C">
        <w:t xml:space="preserve"> код кнопки</w:t>
      </w:r>
      <w:r w:rsidRPr="00587BB1">
        <w:t xml:space="preserve"> "</w:t>
      </w:r>
      <w:r>
        <w:t>Добавить</w:t>
      </w:r>
      <w:r w:rsidRPr="00587BB1">
        <w:t>".</w:t>
      </w:r>
    </w:p>
    <w:p w14:paraId="0888BD6F" w14:textId="5B0F73E8" w:rsidR="001A6FE7" w:rsidRDefault="001A6FE7" w:rsidP="001A6FE7">
      <w:r w:rsidRPr="001A6FE7">
        <w:t xml:space="preserve">На рисунке 14 представлен программный код </w:t>
      </w:r>
      <w:r>
        <w:t>сохранения всей информации</w:t>
      </w:r>
      <w:r w:rsidR="00C724A6">
        <w:t xml:space="preserve"> </w:t>
      </w:r>
      <w:r w:rsidR="00F554FE">
        <w:t xml:space="preserve">в форме </w:t>
      </w:r>
      <w:r w:rsidR="00F554FE" w:rsidRPr="00E11FD4">
        <w:t>"</w:t>
      </w:r>
      <w:r w:rsidR="00F554FE">
        <w:t>Сотрудники</w:t>
      </w:r>
      <w:r w:rsidR="00F554FE" w:rsidRPr="00E11FD4">
        <w:t>"</w:t>
      </w:r>
      <w:r w:rsidR="00002A0F">
        <w:t xml:space="preserve"> в файл </w:t>
      </w:r>
      <w:r w:rsidR="00002A0F" w:rsidRPr="00E11FD4">
        <w:t>"</w:t>
      </w:r>
      <w:r w:rsidR="00002A0F">
        <w:rPr>
          <w:lang w:val="en-US"/>
        </w:rPr>
        <w:t>Employees</w:t>
      </w:r>
      <w:r w:rsidR="00002A0F" w:rsidRPr="00002A0F">
        <w:t>.</w:t>
      </w:r>
      <w:r w:rsidR="00002A0F">
        <w:rPr>
          <w:lang w:val="en-US"/>
        </w:rPr>
        <w:t>txt</w:t>
      </w:r>
      <w:r w:rsidR="00002A0F" w:rsidRPr="00E11FD4">
        <w:t>"</w:t>
      </w:r>
      <w:r w:rsidRPr="001A6FE7">
        <w:t>.</w:t>
      </w:r>
    </w:p>
    <w:p w14:paraId="3AFFB09C" w14:textId="08D2DC30" w:rsidR="00036788" w:rsidRDefault="00036788" w:rsidP="00036788">
      <w:pPr>
        <w:pStyle w:val="ab"/>
      </w:pPr>
      <w:r w:rsidRPr="00036788">
        <w:rPr>
          <w:noProof/>
        </w:rPr>
        <w:drawing>
          <wp:inline distT="0" distB="0" distL="0" distR="0" wp14:anchorId="59E76D21" wp14:editId="1F89E996">
            <wp:extent cx="4318000" cy="1022952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9662" cy="103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D5DC" w14:textId="43ABEC51" w:rsidR="00036788" w:rsidRDefault="00E05FC2" w:rsidP="00E05FC2">
      <w:pPr>
        <w:pStyle w:val="ac"/>
      </w:pPr>
      <w:r w:rsidRPr="00E05FC2">
        <w:t xml:space="preserve">Рисунок 14. Программный код </w:t>
      </w:r>
      <w:r>
        <w:t>Сохранения</w:t>
      </w:r>
      <w:r w:rsidR="00C724A6">
        <w:t xml:space="preserve"> информации в файл.</w:t>
      </w:r>
    </w:p>
    <w:p w14:paraId="3595B9A4" w14:textId="7D652688" w:rsidR="007A2716" w:rsidRDefault="00BE073D" w:rsidP="00BE073D">
      <w:r w:rsidRPr="00BE073D">
        <w:t>Рисунок 15 иллюстрирует программный код метода dataGridView1_SelectionChanged_1(</w:t>
      </w:r>
      <w:proofErr w:type="spellStart"/>
      <w:r w:rsidRPr="00BE073D">
        <w:t>object</w:t>
      </w:r>
      <w:proofErr w:type="spellEnd"/>
      <w:r w:rsidRPr="00BE073D">
        <w:t xml:space="preserve"> </w:t>
      </w:r>
      <w:proofErr w:type="spellStart"/>
      <w:r w:rsidRPr="00BE073D">
        <w:t>sender</w:t>
      </w:r>
      <w:proofErr w:type="spellEnd"/>
      <w:r w:rsidRPr="00BE073D">
        <w:t xml:space="preserve">, </w:t>
      </w:r>
      <w:proofErr w:type="spellStart"/>
      <w:r w:rsidRPr="00BE073D">
        <w:t>EventArgs</w:t>
      </w:r>
      <w:proofErr w:type="spellEnd"/>
      <w:r w:rsidRPr="00BE073D">
        <w:t xml:space="preserve"> e), который при смене строки в таблице синхронизирует данные с текстовыми полями.</w:t>
      </w:r>
    </w:p>
    <w:p w14:paraId="2C843D06" w14:textId="1F200269" w:rsidR="000C0658" w:rsidRDefault="000C0658" w:rsidP="000C0658">
      <w:pPr>
        <w:pStyle w:val="ab"/>
      </w:pPr>
      <w:r w:rsidRPr="000C0658">
        <w:rPr>
          <w:noProof/>
        </w:rPr>
        <w:lastRenderedPageBreak/>
        <w:drawing>
          <wp:inline distT="0" distB="0" distL="0" distR="0" wp14:anchorId="2892BDF0" wp14:editId="3D549743">
            <wp:extent cx="3824577" cy="1088942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2056" cy="109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4B90" w14:textId="7DDBB92B" w:rsidR="000C0658" w:rsidRDefault="00DB39C5" w:rsidP="00DB39C5">
      <w:pPr>
        <w:pStyle w:val="ac"/>
      </w:pPr>
      <w:r w:rsidRPr="00DB39C5">
        <w:t>Рисунок 15. Программный код метода, определяющего выбранную строку.</w:t>
      </w:r>
    </w:p>
    <w:p w14:paraId="715B936A" w14:textId="5FA280CD" w:rsidR="008064E9" w:rsidRDefault="008064E9" w:rsidP="004C4E59">
      <w:pPr>
        <w:pStyle w:val="2"/>
      </w:pPr>
      <w:bookmarkStart w:id="13" w:name="_Toc105813938"/>
      <w:r w:rsidRPr="008064E9">
        <w:t>2.3. Форма "</w:t>
      </w:r>
      <w:bookmarkStart w:id="14" w:name="_Hlk105686380"/>
      <w:r w:rsidR="00B54605">
        <w:t>Специальност</w:t>
      </w:r>
      <w:r w:rsidR="002225CC">
        <w:t>и</w:t>
      </w:r>
      <w:bookmarkEnd w:id="14"/>
      <w:r w:rsidRPr="008064E9">
        <w:t>"</w:t>
      </w:r>
      <w:bookmarkEnd w:id="13"/>
    </w:p>
    <w:p w14:paraId="783416E1" w14:textId="7B979780" w:rsidR="001D2E6A" w:rsidRDefault="001D2E6A" w:rsidP="008D794B">
      <w:pPr>
        <w:rPr>
          <w:shd w:val="clear" w:color="auto" w:fill="FFFFFF"/>
        </w:rPr>
      </w:pPr>
      <w:r>
        <w:rPr>
          <w:shd w:val="clear" w:color="auto" w:fill="FFFFFF"/>
        </w:rPr>
        <w:t>Форма "</w:t>
      </w:r>
      <w:r w:rsidRPr="001D2E6A">
        <w:rPr>
          <w:shd w:val="clear" w:color="auto" w:fill="FFFFFF"/>
        </w:rPr>
        <w:t>Специальности</w:t>
      </w:r>
      <w:r>
        <w:rPr>
          <w:shd w:val="clear" w:color="auto" w:fill="FFFFFF"/>
        </w:rPr>
        <w:t>" появляется при нажатии на кнопку "</w:t>
      </w:r>
      <w:r w:rsidRPr="001D2E6A">
        <w:rPr>
          <w:shd w:val="clear" w:color="auto" w:fill="FFFFFF"/>
        </w:rPr>
        <w:t>Специальности</w:t>
      </w:r>
      <w:r>
        <w:rPr>
          <w:shd w:val="clear" w:color="auto" w:fill="FFFFFF"/>
        </w:rPr>
        <w:t>".</w:t>
      </w:r>
    </w:p>
    <w:p w14:paraId="019C1240" w14:textId="6CF17E4A" w:rsidR="008D794B" w:rsidRDefault="008D794B" w:rsidP="008D794B">
      <w:pPr>
        <w:rPr>
          <w:shd w:val="clear" w:color="auto" w:fill="FFFFFF"/>
        </w:rPr>
      </w:pPr>
      <w:r w:rsidRPr="008D794B">
        <w:rPr>
          <w:shd w:val="clear" w:color="auto" w:fill="FFFFFF"/>
        </w:rPr>
        <w:t>На рисунке 16 показан внешний вид раздела "</w:t>
      </w:r>
      <w:r w:rsidRPr="001D2E6A">
        <w:rPr>
          <w:shd w:val="clear" w:color="auto" w:fill="FFFFFF"/>
        </w:rPr>
        <w:t>Специальности</w:t>
      </w:r>
      <w:r w:rsidRPr="008D794B">
        <w:rPr>
          <w:shd w:val="clear" w:color="auto" w:fill="FFFFFF"/>
        </w:rPr>
        <w:t>". Все кнопки в данном разделе работают по методам, представленным из раздела "</w:t>
      </w:r>
      <w:r>
        <w:rPr>
          <w:shd w:val="clear" w:color="auto" w:fill="FFFFFF"/>
        </w:rPr>
        <w:t>Сотрудники</w:t>
      </w:r>
      <w:r w:rsidRPr="008D794B">
        <w:rPr>
          <w:shd w:val="clear" w:color="auto" w:fill="FFFFFF"/>
        </w:rPr>
        <w:t>".</w:t>
      </w:r>
    </w:p>
    <w:p w14:paraId="65584D5B" w14:textId="716C2CD1" w:rsidR="00CB5DFA" w:rsidRDefault="00542907" w:rsidP="00CB5DFA">
      <w:pPr>
        <w:pStyle w:val="ab"/>
      </w:pPr>
      <w:r w:rsidRPr="00542907">
        <w:rPr>
          <w:noProof/>
        </w:rPr>
        <w:drawing>
          <wp:inline distT="0" distB="0" distL="0" distR="0" wp14:anchorId="5371D55E" wp14:editId="5E005458">
            <wp:extent cx="3536950" cy="1684154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5074" cy="16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7425" w14:textId="77BDD0ED" w:rsidR="002C1050" w:rsidRDefault="002C1050" w:rsidP="002C1050">
      <w:pPr>
        <w:pStyle w:val="ac"/>
      </w:pPr>
      <w:bookmarkStart w:id="15" w:name="_Hlk105812010"/>
      <w:r w:rsidRPr="002C1050">
        <w:t>Рисунок 16. Интерфейс раздела "</w:t>
      </w:r>
      <w:r w:rsidR="00D111CD">
        <w:t>Специальности</w:t>
      </w:r>
      <w:r w:rsidRPr="002C1050">
        <w:t>"</w:t>
      </w:r>
    </w:p>
    <w:p w14:paraId="48050577" w14:textId="7B8588AD" w:rsidR="0065614C" w:rsidRDefault="0065614C" w:rsidP="0065614C">
      <w:pPr>
        <w:pStyle w:val="2"/>
      </w:pPr>
      <w:bookmarkStart w:id="16" w:name="_Toc105813939"/>
      <w:bookmarkEnd w:id="15"/>
      <w:r w:rsidRPr="0065614C">
        <w:t>2.4. Форма "</w:t>
      </w:r>
      <w:r w:rsidR="0034786B" w:rsidRPr="0034786B">
        <w:t>Назначения</w:t>
      </w:r>
      <w:r w:rsidRPr="0065614C">
        <w:t>"</w:t>
      </w:r>
      <w:bookmarkEnd w:id="16"/>
    </w:p>
    <w:p w14:paraId="328109C4" w14:textId="071C6CD0" w:rsidR="002E7861" w:rsidRDefault="002E7861" w:rsidP="002E7861">
      <w:r w:rsidRPr="002E7861">
        <w:t>Форма "Назначения" появляется при нажатии на кнопку "</w:t>
      </w:r>
      <w:r w:rsidR="008655BF">
        <w:t>Назначения</w:t>
      </w:r>
      <w:r w:rsidRPr="002E7861">
        <w:t>".</w:t>
      </w:r>
    </w:p>
    <w:p w14:paraId="68871BC9" w14:textId="06C56216" w:rsidR="0034786B" w:rsidRPr="00867BFD" w:rsidRDefault="0034786B" w:rsidP="002E7861">
      <w:pPr>
        <w:rPr>
          <w:shd w:val="clear" w:color="auto" w:fill="FFFFFF"/>
        </w:rPr>
      </w:pPr>
      <w:r w:rsidRPr="008D794B">
        <w:rPr>
          <w:shd w:val="clear" w:color="auto" w:fill="FFFFFF"/>
        </w:rPr>
        <w:t>На рисунке 1</w:t>
      </w:r>
      <w:r w:rsidR="00867BFD">
        <w:rPr>
          <w:shd w:val="clear" w:color="auto" w:fill="FFFFFF"/>
        </w:rPr>
        <w:t>7</w:t>
      </w:r>
      <w:r w:rsidRPr="008D794B">
        <w:rPr>
          <w:shd w:val="clear" w:color="auto" w:fill="FFFFFF"/>
        </w:rPr>
        <w:t xml:space="preserve"> показан внешний вид раздела "</w:t>
      </w:r>
      <w:r>
        <w:t>Назначения</w:t>
      </w:r>
      <w:r w:rsidRPr="008D794B">
        <w:rPr>
          <w:shd w:val="clear" w:color="auto" w:fill="FFFFFF"/>
        </w:rPr>
        <w:t>". Все кнопки в данном разделе работают по методам, представленным из раздела "</w:t>
      </w:r>
      <w:r>
        <w:rPr>
          <w:shd w:val="clear" w:color="auto" w:fill="FFFFFF"/>
        </w:rPr>
        <w:t>Сотрудники</w:t>
      </w:r>
      <w:r w:rsidRPr="008D794B">
        <w:rPr>
          <w:shd w:val="clear" w:color="auto" w:fill="FFFFFF"/>
        </w:rPr>
        <w:t>".</w:t>
      </w:r>
    </w:p>
    <w:p w14:paraId="3CBCF2BB" w14:textId="305908CC" w:rsidR="008655BF" w:rsidRPr="002E7861" w:rsidRDefault="00B51761" w:rsidP="00B51761">
      <w:pPr>
        <w:pStyle w:val="ab"/>
      </w:pPr>
      <w:r>
        <w:rPr>
          <w:noProof/>
        </w:rPr>
        <w:lastRenderedPageBreak/>
        <w:drawing>
          <wp:inline distT="0" distB="0" distL="0" distR="0" wp14:anchorId="3FB70241" wp14:editId="457524F2">
            <wp:extent cx="5263541" cy="19141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6" cy="1946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148585" w14:textId="6CC0D81C" w:rsidR="002E7861" w:rsidRPr="002E7861" w:rsidRDefault="00867BFD" w:rsidP="00867BFD">
      <w:pPr>
        <w:pStyle w:val="ac"/>
      </w:pPr>
      <w:r w:rsidRPr="00867BFD">
        <w:t>Рисунок 16. Интерфейс раздела "Специальности"</w:t>
      </w:r>
    </w:p>
    <w:p w14:paraId="6A60FA27" w14:textId="6BED0085" w:rsidR="0065614C" w:rsidRDefault="00AE2C1F" w:rsidP="00F958B2">
      <w:pPr>
        <w:pStyle w:val="2"/>
      </w:pPr>
      <w:bookmarkStart w:id="17" w:name="_Toc105813940"/>
      <w:r w:rsidRPr="00AE2C1F">
        <w:t>2.4. Форма "</w:t>
      </w:r>
      <w:bookmarkStart w:id="18" w:name="_Hlk105812373"/>
      <w:r>
        <w:t>Итоги по специальности</w:t>
      </w:r>
      <w:bookmarkEnd w:id="18"/>
      <w:r w:rsidRPr="00AE2C1F">
        <w:t>"</w:t>
      </w:r>
      <w:bookmarkEnd w:id="17"/>
    </w:p>
    <w:p w14:paraId="7E39EB5E" w14:textId="79AB6318" w:rsidR="00F958B2" w:rsidRDefault="00F958B2" w:rsidP="00F958B2">
      <w:pPr>
        <w:rPr>
          <w:shd w:val="clear" w:color="auto" w:fill="FFFFFF"/>
        </w:rPr>
      </w:pPr>
      <w:r>
        <w:rPr>
          <w:shd w:val="clear" w:color="auto" w:fill="FFFFFF"/>
        </w:rPr>
        <w:t>Форма "</w:t>
      </w:r>
      <w:r w:rsidRPr="00F958B2">
        <w:rPr>
          <w:shd w:val="clear" w:color="auto" w:fill="FFFFFF"/>
        </w:rPr>
        <w:t>Итоги по специальности</w:t>
      </w:r>
      <w:r>
        <w:rPr>
          <w:shd w:val="clear" w:color="auto" w:fill="FFFFFF"/>
        </w:rPr>
        <w:t>" появляется при нажатии на кнопку "</w:t>
      </w:r>
      <w:r w:rsidRPr="00F958B2">
        <w:rPr>
          <w:shd w:val="clear" w:color="auto" w:fill="FFFFFF"/>
        </w:rPr>
        <w:t>Итоги по специальности</w:t>
      </w:r>
      <w:r>
        <w:rPr>
          <w:shd w:val="clear" w:color="auto" w:fill="FFFFFF"/>
        </w:rPr>
        <w:t>"</w:t>
      </w:r>
      <w:r w:rsidR="007741F3">
        <w:rPr>
          <w:shd w:val="clear" w:color="auto" w:fill="FFFFFF"/>
        </w:rPr>
        <w:t>.</w:t>
      </w:r>
    </w:p>
    <w:p w14:paraId="53D69DD3" w14:textId="1FA34723" w:rsidR="002C293A" w:rsidRPr="00F958B2" w:rsidRDefault="002C293A" w:rsidP="002C293A">
      <w:r w:rsidRPr="002364F4">
        <w:t>На рисунке 1</w:t>
      </w:r>
      <w:r>
        <w:t>7</w:t>
      </w:r>
      <w:r w:rsidRPr="002364F4">
        <w:t xml:space="preserve"> изображен внешний вид формы "</w:t>
      </w:r>
      <w:r w:rsidR="00303EA0" w:rsidRPr="00303EA0">
        <w:t>Итоги по специальности</w:t>
      </w:r>
      <w:r w:rsidRPr="002364F4">
        <w:t xml:space="preserve">", на котором видны результаты обработки информации исходных файлов и подведён подсчёт суммы всех </w:t>
      </w:r>
      <w:r w:rsidR="00303EA0">
        <w:t>сотрудников</w:t>
      </w:r>
      <w:r w:rsidRPr="002364F4">
        <w:t xml:space="preserve">, </w:t>
      </w:r>
      <w:r w:rsidR="001614C8">
        <w:t>назначенных на выбранную специальность</w:t>
      </w:r>
      <w:r w:rsidRPr="002364F4">
        <w:t>.</w:t>
      </w:r>
    </w:p>
    <w:p w14:paraId="3F05929E" w14:textId="77777777" w:rsidR="002C293A" w:rsidRDefault="002C293A" w:rsidP="00F958B2">
      <w:pPr>
        <w:rPr>
          <w:shd w:val="clear" w:color="auto" w:fill="FFFFFF"/>
        </w:rPr>
      </w:pPr>
    </w:p>
    <w:p w14:paraId="4DA29968" w14:textId="38DB215B" w:rsidR="00622416" w:rsidRDefault="00622416" w:rsidP="00FA6598">
      <w:pPr>
        <w:pStyle w:val="ab"/>
      </w:pPr>
      <w:r w:rsidRPr="00622416">
        <w:rPr>
          <w:noProof/>
        </w:rPr>
        <w:drawing>
          <wp:inline distT="0" distB="0" distL="0" distR="0" wp14:anchorId="293EE333" wp14:editId="4C4A7D70">
            <wp:extent cx="5271715" cy="2711377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7328" cy="27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7C72" w14:textId="7C997565" w:rsidR="00FA6598" w:rsidRDefault="00FA6598" w:rsidP="0098471C">
      <w:pPr>
        <w:pStyle w:val="ac"/>
      </w:pPr>
      <w:r w:rsidRPr="00FA6598">
        <w:t>Рисунок 1</w:t>
      </w:r>
      <w:r w:rsidR="00D435C7">
        <w:t>7</w:t>
      </w:r>
      <w:r w:rsidRPr="00FA6598">
        <w:t>. Интерфейс формы "</w:t>
      </w:r>
      <w:r w:rsidR="0098471C">
        <w:t>Итоги по специальности</w:t>
      </w:r>
      <w:r w:rsidRPr="00FA6598">
        <w:t>"</w:t>
      </w:r>
    </w:p>
    <w:p w14:paraId="2639AF36" w14:textId="6B628FDF" w:rsidR="00070A22" w:rsidRDefault="00070A22" w:rsidP="00070A22">
      <w:r w:rsidRPr="00070A22">
        <w:t>На рисунке 1</w:t>
      </w:r>
      <w:r>
        <w:t>8</w:t>
      </w:r>
      <w:r w:rsidRPr="00070A22">
        <w:t xml:space="preserve"> представлено метод, определяющи</w:t>
      </w:r>
      <w:r w:rsidR="00D841AE">
        <w:t>й</w:t>
      </w:r>
      <w:r w:rsidRPr="00070A22">
        <w:t>, какая строка выбрана в таблице. После определения выбранной строки в верхней таблице, заполняется нижняя таблица на основе выбранного клиента.</w:t>
      </w:r>
    </w:p>
    <w:p w14:paraId="38C26214" w14:textId="04F38AEB" w:rsidR="006A1929" w:rsidRDefault="006A1929" w:rsidP="006A1929">
      <w:pPr>
        <w:pStyle w:val="ab"/>
      </w:pPr>
      <w:r w:rsidRPr="006A1929">
        <w:rPr>
          <w:noProof/>
        </w:rPr>
        <w:lastRenderedPageBreak/>
        <w:drawing>
          <wp:inline distT="0" distB="0" distL="0" distR="0" wp14:anchorId="007DAE2F" wp14:editId="0193EF06">
            <wp:extent cx="4846862" cy="177314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7365" cy="177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62BB" w14:textId="487E8DCB" w:rsidR="00973DA2" w:rsidRDefault="00962FF8" w:rsidP="00005AED">
      <w:pPr>
        <w:pStyle w:val="ac"/>
      </w:pPr>
      <w:r w:rsidRPr="00962FF8">
        <w:t>Рисунок 1</w:t>
      </w:r>
      <w:r>
        <w:t>8</w:t>
      </w:r>
      <w:r w:rsidRPr="00962FF8">
        <w:t>. Фрагмент программного кода определения выбранных строк</w:t>
      </w:r>
      <w:r w:rsidR="00973DA2">
        <w:t>.</w:t>
      </w:r>
    </w:p>
    <w:p w14:paraId="49CFEB31" w14:textId="71E579CB" w:rsidR="00464F50" w:rsidRPr="004E554D" w:rsidRDefault="00973DA2" w:rsidP="00973DA2">
      <w:pPr>
        <w:spacing w:after="160" w:line="259" w:lineRule="auto"/>
        <w:rPr>
          <w:b/>
        </w:rPr>
      </w:pPr>
      <w:r>
        <w:br w:type="page"/>
      </w:r>
    </w:p>
    <w:p w14:paraId="034385EE" w14:textId="3D7BE753" w:rsidR="00005AED" w:rsidRDefault="00B87507" w:rsidP="00005AED">
      <w:pPr>
        <w:pStyle w:val="1"/>
      </w:pPr>
      <w:bookmarkStart w:id="19" w:name="_Toc105813941"/>
      <w:r>
        <w:rPr>
          <w:lang w:val="en-US"/>
        </w:rPr>
        <w:lastRenderedPageBreak/>
        <w:t xml:space="preserve">3. </w:t>
      </w:r>
      <w:r w:rsidR="00005AED" w:rsidRPr="00005AED">
        <w:t>Заключение</w:t>
      </w:r>
      <w:bookmarkEnd w:id="19"/>
      <w:r w:rsidR="00973DA2">
        <w:t>.</w:t>
      </w:r>
    </w:p>
    <w:p w14:paraId="5DBA5309" w14:textId="323C457F" w:rsidR="00005AED" w:rsidRPr="00005AED" w:rsidRDefault="00745958" w:rsidP="00B87507">
      <w:r w:rsidRPr="00745958">
        <w:t xml:space="preserve">В ходе проекта было разработано приложение, работающее с текстовыми файлами (чтение, запись), позволяющее </w:t>
      </w:r>
      <w:r w:rsidR="0010496F" w:rsidRPr="00745958">
        <w:t>читать (</w:t>
      </w:r>
      <w:r w:rsidRPr="00745958">
        <w:t>смотреть сводную информацию), редактировать, добавлять, удалять и сохранять изменения. Для этого было создано 5 форм:</w:t>
      </w:r>
      <w:r w:rsidR="00B87507" w:rsidRPr="00B87507">
        <w:t xml:space="preserve"> </w:t>
      </w:r>
      <w:r w:rsidR="00B87507" w:rsidRPr="00745958">
        <w:t>"</w:t>
      </w:r>
      <w:r w:rsidR="00B87507">
        <w:t>Начальная форма</w:t>
      </w:r>
      <w:r w:rsidR="00B87507" w:rsidRPr="00745958">
        <w:t>"</w:t>
      </w:r>
      <w:r w:rsidR="00B87507">
        <w:t>,</w:t>
      </w:r>
      <w:r w:rsidRPr="00745958">
        <w:t xml:space="preserve"> "</w:t>
      </w:r>
      <w:r w:rsidR="0010496F">
        <w:t>Сотрудник</w:t>
      </w:r>
      <w:r w:rsidR="00B87507">
        <w:t>и</w:t>
      </w:r>
      <w:r w:rsidRPr="00745958">
        <w:t>", "</w:t>
      </w:r>
      <w:r w:rsidR="0010496F">
        <w:t>Специальности</w:t>
      </w:r>
      <w:r w:rsidRPr="00745958">
        <w:t>", "</w:t>
      </w:r>
      <w:r w:rsidR="00691789">
        <w:t>Назначения</w:t>
      </w:r>
      <w:r w:rsidRPr="00745958">
        <w:t xml:space="preserve">", "Итоги по </w:t>
      </w:r>
      <w:r w:rsidR="00691789">
        <w:t>специальности</w:t>
      </w:r>
      <w:r w:rsidR="00B87507" w:rsidRPr="00745958">
        <w:t>"</w:t>
      </w:r>
      <w:r w:rsidR="00691789">
        <w:t xml:space="preserve">. </w:t>
      </w:r>
      <w:r w:rsidRPr="00745958">
        <w:t>Для каждой формы были разработаны методы для работы с необходимым файлом.</w:t>
      </w:r>
      <w:r w:rsidR="00691789">
        <w:t xml:space="preserve"> </w:t>
      </w:r>
      <w:r w:rsidR="00B87507">
        <w:rPr>
          <w:lang w:val="en-US"/>
        </w:rPr>
        <w:t>Da</w:t>
      </w:r>
      <w:r w:rsidR="00B87507" w:rsidRPr="00B87507">
        <w:t>t</w:t>
      </w:r>
      <w:r w:rsidR="00B87507">
        <w:rPr>
          <w:lang w:val="en-US"/>
        </w:rPr>
        <w:t>a</w:t>
      </w:r>
      <w:r w:rsidR="00B87507" w:rsidRPr="00B87507">
        <w:t>G</w:t>
      </w:r>
      <w:r w:rsidR="00B87507">
        <w:rPr>
          <w:lang w:val="en-US"/>
        </w:rPr>
        <w:t>rid</w:t>
      </w:r>
      <w:r w:rsidR="00B87507" w:rsidRPr="00B87507">
        <w:t>V</w:t>
      </w:r>
      <w:r w:rsidR="00B87507">
        <w:rPr>
          <w:lang w:val="en-US"/>
        </w:rPr>
        <w:t>iew (</w:t>
      </w:r>
      <w:r w:rsidR="00B87507" w:rsidRPr="00B87507">
        <w:t>)</w:t>
      </w:r>
      <w:r w:rsidRPr="00745958">
        <w:t xml:space="preserve"> - заполнение таблицы полученными данными. Для управления данными (редактирование и добавление) были созданы текстовые поля и раскрывающийся спис</w:t>
      </w:r>
      <w:r w:rsidR="00B87507">
        <w:t>ок (</w:t>
      </w:r>
      <w:proofErr w:type="spellStart"/>
      <w:r w:rsidR="00B87507">
        <w:rPr>
          <w:lang w:val="en-US"/>
        </w:rPr>
        <w:t>ComboBox</w:t>
      </w:r>
      <w:proofErr w:type="spellEnd"/>
      <w:r w:rsidR="00B87507">
        <w:t>)</w:t>
      </w:r>
      <w:r w:rsidRPr="00745958">
        <w:t>. Данное приложение предназначено для реализации основных функций СУБД для автоматизации учета</w:t>
      </w:r>
      <w:r w:rsidR="00691789">
        <w:t xml:space="preserve"> отдела кадров</w:t>
      </w:r>
      <w:r w:rsidRPr="00745958">
        <w:t>, имеющее удобный, интуитивно-понятный интерфейс, обеспечивающее доступ к информации в случае необходимости.</w:t>
      </w:r>
    </w:p>
    <w:sectPr w:rsidR="00005AED" w:rsidRPr="00005AED" w:rsidSect="007162C2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4D45E" w14:textId="77777777" w:rsidR="00035642" w:rsidRDefault="00035642" w:rsidP="00096DF8">
      <w:pPr>
        <w:spacing w:line="240" w:lineRule="auto"/>
      </w:pPr>
      <w:r>
        <w:separator/>
      </w:r>
    </w:p>
  </w:endnote>
  <w:endnote w:type="continuationSeparator" w:id="0">
    <w:p w14:paraId="6A3640B6" w14:textId="77777777" w:rsidR="00035642" w:rsidRDefault="00035642" w:rsidP="00096DF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9225836"/>
      <w:docPartObj>
        <w:docPartGallery w:val="Page Numbers (Bottom of Page)"/>
        <w:docPartUnique/>
      </w:docPartObj>
    </w:sdtPr>
    <w:sdtEndPr/>
    <w:sdtContent>
      <w:p w14:paraId="314C7E7F" w14:textId="601700F1" w:rsidR="00096DF8" w:rsidRDefault="00096DF8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0B7226" w14:textId="77777777" w:rsidR="00096DF8" w:rsidRDefault="00096DF8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B11F59" w14:textId="77777777" w:rsidR="00035642" w:rsidRDefault="00035642" w:rsidP="00096DF8">
      <w:pPr>
        <w:spacing w:line="240" w:lineRule="auto"/>
      </w:pPr>
      <w:r>
        <w:separator/>
      </w:r>
    </w:p>
  </w:footnote>
  <w:footnote w:type="continuationSeparator" w:id="0">
    <w:p w14:paraId="6EECF6A9" w14:textId="77777777" w:rsidR="00035642" w:rsidRDefault="00035642" w:rsidP="00096DF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940033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6587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9EA3F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95066D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60CB9C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824DD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C9C0B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FCA187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9003BF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8068C8C"/>
    <w:lvl w:ilvl="0">
      <w:start w:val="1"/>
      <w:numFmt w:val="bullet"/>
      <w:pStyle w:val="a0"/>
      <w:lvlText w:val=""/>
      <w:lvlJc w:val="left"/>
      <w:pPr>
        <w:ind w:left="1069" w:hanging="360"/>
      </w:pPr>
      <w:rPr>
        <w:rFonts w:ascii="Symbol" w:hAnsi="Symbol" w:hint="default"/>
      </w:rPr>
    </w:lvl>
  </w:abstractNum>
  <w:abstractNum w:abstractNumId="10" w15:restartNumberingAfterBreak="0">
    <w:nsid w:val="1E8A3901"/>
    <w:multiLevelType w:val="multilevel"/>
    <w:tmpl w:val="194CD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DD2505"/>
    <w:multiLevelType w:val="multilevel"/>
    <w:tmpl w:val="C478B6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357CA3"/>
    <w:multiLevelType w:val="multilevel"/>
    <w:tmpl w:val="7F824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7274D6"/>
    <w:multiLevelType w:val="multilevel"/>
    <w:tmpl w:val="23B42D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8006E60"/>
    <w:multiLevelType w:val="multilevel"/>
    <w:tmpl w:val="5DC6D2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2"/>
  </w:num>
  <w:num w:numId="12">
    <w:abstractNumId w:val="11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728"/>
    <w:rsid w:val="00000784"/>
    <w:rsid w:val="00002A0F"/>
    <w:rsid w:val="00003AC1"/>
    <w:rsid w:val="0000543E"/>
    <w:rsid w:val="00005AED"/>
    <w:rsid w:val="00035642"/>
    <w:rsid w:val="00036788"/>
    <w:rsid w:val="00070A22"/>
    <w:rsid w:val="00076814"/>
    <w:rsid w:val="00096DF8"/>
    <w:rsid w:val="000B1750"/>
    <w:rsid w:val="000C0658"/>
    <w:rsid w:val="000D7CE5"/>
    <w:rsid w:val="000F5DE0"/>
    <w:rsid w:val="0010496F"/>
    <w:rsid w:val="00156B3F"/>
    <w:rsid w:val="00156B40"/>
    <w:rsid w:val="001614C8"/>
    <w:rsid w:val="001A6FE7"/>
    <w:rsid w:val="001B5959"/>
    <w:rsid w:val="001C22A1"/>
    <w:rsid w:val="001D2E6A"/>
    <w:rsid w:val="001F00B3"/>
    <w:rsid w:val="00221CD7"/>
    <w:rsid w:val="002225CC"/>
    <w:rsid w:val="00223383"/>
    <w:rsid w:val="002364F4"/>
    <w:rsid w:val="00256020"/>
    <w:rsid w:val="002C1050"/>
    <w:rsid w:val="002C293A"/>
    <w:rsid w:val="002E1439"/>
    <w:rsid w:val="002E56E5"/>
    <w:rsid w:val="002E7861"/>
    <w:rsid w:val="002F12D8"/>
    <w:rsid w:val="00302D86"/>
    <w:rsid w:val="00303EA0"/>
    <w:rsid w:val="003114EF"/>
    <w:rsid w:val="00332E4A"/>
    <w:rsid w:val="003450AA"/>
    <w:rsid w:val="0034786B"/>
    <w:rsid w:val="0035119A"/>
    <w:rsid w:val="0037189F"/>
    <w:rsid w:val="0037423C"/>
    <w:rsid w:val="00387728"/>
    <w:rsid w:val="003A3010"/>
    <w:rsid w:val="003B1B0C"/>
    <w:rsid w:val="003C0403"/>
    <w:rsid w:val="003F4741"/>
    <w:rsid w:val="004335C7"/>
    <w:rsid w:val="004359D2"/>
    <w:rsid w:val="00442AA4"/>
    <w:rsid w:val="00463450"/>
    <w:rsid w:val="00464F50"/>
    <w:rsid w:val="00470D06"/>
    <w:rsid w:val="00476412"/>
    <w:rsid w:val="0048499A"/>
    <w:rsid w:val="004A1755"/>
    <w:rsid w:val="004B619B"/>
    <w:rsid w:val="004C4E59"/>
    <w:rsid w:val="004E554D"/>
    <w:rsid w:val="004E6E6D"/>
    <w:rsid w:val="00503B7C"/>
    <w:rsid w:val="00511FB3"/>
    <w:rsid w:val="00514C33"/>
    <w:rsid w:val="005277A9"/>
    <w:rsid w:val="00542907"/>
    <w:rsid w:val="0055116A"/>
    <w:rsid w:val="00555E81"/>
    <w:rsid w:val="005762CB"/>
    <w:rsid w:val="00587BB1"/>
    <w:rsid w:val="005A112F"/>
    <w:rsid w:val="005B1D88"/>
    <w:rsid w:val="005B2413"/>
    <w:rsid w:val="005D6BB1"/>
    <w:rsid w:val="005F1E49"/>
    <w:rsid w:val="00600323"/>
    <w:rsid w:val="0061007F"/>
    <w:rsid w:val="0061704F"/>
    <w:rsid w:val="00621D43"/>
    <w:rsid w:val="00622416"/>
    <w:rsid w:val="006347DB"/>
    <w:rsid w:val="00642C9E"/>
    <w:rsid w:val="00651C80"/>
    <w:rsid w:val="0065614C"/>
    <w:rsid w:val="0065727C"/>
    <w:rsid w:val="006811BB"/>
    <w:rsid w:val="006849F5"/>
    <w:rsid w:val="0069013A"/>
    <w:rsid w:val="006915CD"/>
    <w:rsid w:val="00691789"/>
    <w:rsid w:val="006A1929"/>
    <w:rsid w:val="006A3561"/>
    <w:rsid w:val="006E0A61"/>
    <w:rsid w:val="006F0E8D"/>
    <w:rsid w:val="006F6C63"/>
    <w:rsid w:val="007162C2"/>
    <w:rsid w:val="00716317"/>
    <w:rsid w:val="007338AB"/>
    <w:rsid w:val="00745958"/>
    <w:rsid w:val="007700CA"/>
    <w:rsid w:val="007716A8"/>
    <w:rsid w:val="007741F3"/>
    <w:rsid w:val="0077462F"/>
    <w:rsid w:val="00791EF5"/>
    <w:rsid w:val="007A2716"/>
    <w:rsid w:val="007B295A"/>
    <w:rsid w:val="007F055C"/>
    <w:rsid w:val="007F0EC5"/>
    <w:rsid w:val="008035CA"/>
    <w:rsid w:val="008060D8"/>
    <w:rsid w:val="008064E9"/>
    <w:rsid w:val="0081593F"/>
    <w:rsid w:val="00825D31"/>
    <w:rsid w:val="008655BF"/>
    <w:rsid w:val="00867BFD"/>
    <w:rsid w:val="008A0AF3"/>
    <w:rsid w:val="008A394F"/>
    <w:rsid w:val="008A655C"/>
    <w:rsid w:val="008B1B63"/>
    <w:rsid w:val="008B5D8E"/>
    <w:rsid w:val="008D794B"/>
    <w:rsid w:val="008E7521"/>
    <w:rsid w:val="00942E32"/>
    <w:rsid w:val="00962FF8"/>
    <w:rsid w:val="00972D7D"/>
    <w:rsid w:val="00973DA2"/>
    <w:rsid w:val="00980DE9"/>
    <w:rsid w:val="009818EC"/>
    <w:rsid w:val="0098471C"/>
    <w:rsid w:val="00996D9A"/>
    <w:rsid w:val="009F2328"/>
    <w:rsid w:val="00A028EF"/>
    <w:rsid w:val="00A030BF"/>
    <w:rsid w:val="00A85F6F"/>
    <w:rsid w:val="00A9123C"/>
    <w:rsid w:val="00A91888"/>
    <w:rsid w:val="00AA350C"/>
    <w:rsid w:val="00AE2C1F"/>
    <w:rsid w:val="00AE7ABF"/>
    <w:rsid w:val="00AF42AE"/>
    <w:rsid w:val="00B1034B"/>
    <w:rsid w:val="00B203F3"/>
    <w:rsid w:val="00B3417C"/>
    <w:rsid w:val="00B51761"/>
    <w:rsid w:val="00B52B66"/>
    <w:rsid w:val="00B54605"/>
    <w:rsid w:val="00B561B0"/>
    <w:rsid w:val="00B75197"/>
    <w:rsid w:val="00B87507"/>
    <w:rsid w:val="00B901A2"/>
    <w:rsid w:val="00BA5ACB"/>
    <w:rsid w:val="00BC01B6"/>
    <w:rsid w:val="00BC7503"/>
    <w:rsid w:val="00BD3D64"/>
    <w:rsid w:val="00BE073D"/>
    <w:rsid w:val="00BE2AEB"/>
    <w:rsid w:val="00C40FF6"/>
    <w:rsid w:val="00C51BF7"/>
    <w:rsid w:val="00C724A6"/>
    <w:rsid w:val="00C85424"/>
    <w:rsid w:val="00C87BBA"/>
    <w:rsid w:val="00CA12C6"/>
    <w:rsid w:val="00CB5DFA"/>
    <w:rsid w:val="00CB7487"/>
    <w:rsid w:val="00CE055B"/>
    <w:rsid w:val="00CF0C62"/>
    <w:rsid w:val="00CF1035"/>
    <w:rsid w:val="00D04C28"/>
    <w:rsid w:val="00D111CD"/>
    <w:rsid w:val="00D17A08"/>
    <w:rsid w:val="00D17CA3"/>
    <w:rsid w:val="00D31607"/>
    <w:rsid w:val="00D40FE1"/>
    <w:rsid w:val="00D435C7"/>
    <w:rsid w:val="00D44329"/>
    <w:rsid w:val="00D77176"/>
    <w:rsid w:val="00D8360B"/>
    <w:rsid w:val="00D841AE"/>
    <w:rsid w:val="00DB39C5"/>
    <w:rsid w:val="00DB7518"/>
    <w:rsid w:val="00DE38A4"/>
    <w:rsid w:val="00DE4191"/>
    <w:rsid w:val="00E05B0B"/>
    <w:rsid w:val="00E05FC2"/>
    <w:rsid w:val="00E11FD4"/>
    <w:rsid w:val="00E15C5E"/>
    <w:rsid w:val="00E35E41"/>
    <w:rsid w:val="00E4241C"/>
    <w:rsid w:val="00EB2202"/>
    <w:rsid w:val="00EE4CF6"/>
    <w:rsid w:val="00EF34F3"/>
    <w:rsid w:val="00F06EEF"/>
    <w:rsid w:val="00F179CD"/>
    <w:rsid w:val="00F316CB"/>
    <w:rsid w:val="00F53819"/>
    <w:rsid w:val="00F554FE"/>
    <w:rsid w:val="00F56233"/>
    <w:rsid w:val="00F61705"/>
    <w:rsid w:val="00F66254"/>
    <w:rsid w:val="00F80352"/>
    <w:rsid w:val="00F958B2"/>
    <w:rsid w:val="00F96191"/>
    <w:rsid w:val="00FA6598"/>
    <w:rsid w:val="00FC5269"/>
    <w:rsid w:val="00FC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E4D37F"/>
  <w15:chartTrackingRefBased/>
  <w15:docId w15:val="{AB0CF59F-6C7E-4F94-ACD5-29FF3F6B3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B5959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1"/>
    <w:next w:val="a1"/>
    <w:link w:val="10"/>
    <w:uiPriority w:val="9"/>
    <w:qFormat/>
    <w:rsid w:val="008035CA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8035CA"/>
    <w:pPr>
      <w:keepNext/>
      <w:keepLines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Титул"/>
    <w:basedOn w:val="a1"/>
    <w:next w:val="a1"/>
    <w:qFormat/>
    <w:rsid w:val="005D6BB1"/>
    <w:pPr>
      <w:jc w:val="center"/>
    </w:pPr>
    <w:rPr>
      <w:b/>
    </w:rPr>
  </w:style>
  <w:style w:type="paragraph" w:customStyle="1" w:styleId="a6">
    <w:name w:val="Исполнитель"/>
    <w:basedOn w:val="a1"/>
    <w:next w:val="a1"/>
    <w:qFormat/>
    <w:rsid w:val="005D6BB1"/>
    <w:pPr>
      <w:ind w:left="5103"/>
    </w:pPr>
  </w:style>
  <w:style w:type="character" w:customStyle="1" w:styleId="10">
    <w:name w:val="Заголовок 1 Знак"/>
    <w:basedOn w:val="a2"/>
    <w:link w:val="1"/>
    <w:uiPriority w:val="9"/>
    <w:rsid w:val="008035CA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2"/>
    <w:link w:val="2"/>
    <w:uiPriority w:val="9"/>
    <w:rsid w:val="008035CA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Body Text"/>
    <w:basedOn w:val="a1"/>
    <w:link w:val="a8"/>
    <w:uiPriority w:val="99"/>
    <w:semiHidden/>
    <w:unhideWhenUsed/>
    <w:rsid w:val="008035CA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semiHidden/>
    <w:rsid w:val="008035CA"/>
    <w:rPr>
      <w:rFonts w:ascii="Times New Roman" w:hAnsi="Times New Roman"/>
      <w:sz w:val="28"/>
    </w:rPr>
  </w:style>
  <w:style w:type="paragraph" w:styleId="a9">
    <w:name w:val="Body Text First Indent"/>
    <w:basedOn w:val="a7"/>
    <w:link w:val="aa"/>
    <w:uiPriority w:val="99"/>
    <w:unhideWhenUsed/>
    <w:rsid w:val="008035CA"/>
    <w:pPr>
      <w:spacing w:after="0"/>
      <w:ind w:firstLine="709"/>
      <w:jc w:val="both"/>
    </w:pPr>
  </w:style>
  <w:style w:type="character" w:customStyle="1" w:styleId="aa">
    <w:name w:val="Красная строка Знак"/>
    <w:basedOn w:val="a8"/>
    <w:link w:val="a9"/>
    <w:uiPriority w:val="99"/>
    <w:rsid w:val="008035CA"/>
    <w:rPr>
      <w:rFonts w:ascii="Times New Roman" w:hAnsi="Times New Roman"/>
      <w:sz w:val="28"/>
    </w:rPr>
  </w:style>
  <w:style w:type="paragraph" w:customStyle="1" w:styleId="ab">
    <w:name w:val="Рисунок"/>
    <w:basedOn w:val="a1"/>
    <w:qFormat/>
    <w:rsid w:val="0061704F"/>
    <w:pPr>
      <w:keepNext/>
      <w:jc w:val="center"/>
    </w:pPr>
  </w:style>
  <w:style w:type="paragraph" w:customStyle="1" w:styleId="ac">
    <w:name w:val="Рисунок П"/>
    <w:basedOn w:val="a1"/>
    <w:qFormat/>
    <w:rsid w:val="001B5959"/>
    <w:pPr>
      <w:keepLines/>
      <w:jc w:val="center"/>
    </w:pPr>
    <w:rPr>
      <w:b/>
    </w:rPr>
  </w:style>
  <w:style w:type="paragraph" w:styleId="a">
    <w:name w:val="List Number"/>
    <w:basedOn w:val="a1"/>
    <w:uiPriority w:val="99"/>
    <w:unhideWhenUsed/>
    <w:rsid w:val="0061704F"/>
    <w:pPr>
      <w:numPr>
        <w:numId w:val="6"/>
      </w:numPr>
      <w:ind w:left="1066" w:hanging="357"/>
      <w:contextualSpacing/>
    </w:pPr>
  </w:style>
  <w:style w:type="paragraph" w:styleId="a0">
    <w:name w:val="List Bullet"/>
    <w:basedOn w:val="a1"/>
    <w:uiPriority w:val="99"/>
    <w:unhideWhenUsed/>
    <w:rsid w:val="0061704F"/>
    <w:pPr>
      <w:numPr>
        <w:numId w:val="1"/>
      </w:numPr>
      <w:contextualSpacing/>
    </w:pPr>
  </w:style>
  <w:style w:type="paragraph" w:customStyle="1" w:styleId="12">
    <w:name w:val="Обычный 12"/>
    <w:basedOn w:val="a1"/>
    <w:next w:val="a1"/>
    <w:qFormat/>
    <w:rsid w:val="0061704F"/>
    <w:rPr>
      <w:sz w:val="24"/>
    </w:rPr>
  </w:style>
  <w:style w:type="paragraph" w:customStyle="1" w:styleId="ad">
    <w:name w:val="Таблица"/>
    <w:basedOn w:val="a1"/>
    <w:next w:val="a1"/>
    <w:qFormat/>
    <w:rsid w:val="0061704F"/>
    <w:pPr>
      <w:keepNext/>
      <w:keepLines/>
      <w:ind w:left="709"/>
    </w:pPr>
    <w:rPr>
      <w:b/>
    </w:rPr>
  </w:style>
  <w:style w:type="table" w:styleId="ae">
    <w:name w:val="Table Grid"/>
    <w:basedOn w:val="a3"/>
    <w:uiPriority w:val="39"/>
    <w:rsid w:val="003877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OC Heading"/>
    <w:basedOn w:val="1"/>
    <w:next w:val="a1"/>
    <w:uiPriority w:val="39"/>
    <w:unhideWhenUsed/>
    <w:qFormat/>
    <w:rsid w:val="007716A8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7716A8"/>
    <w:pPr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7716A8"/>
    <w:pPr>
      <w:spacing w:after="100"/>
      <w:ind w:left="280"/>
    </w:pPr>
  </w:style>
  <w:style w:type="character" w:styleId="af0">
    <w:name w:val="Hyperlink"/>
    <w:basedOn w:val="a2"/>
    <w:uiPriority w:val="99"/>
    <w:unhideWhenUsed/>
    <w:rsid w:val="007716A8"/>
    <w:rPr>
      <w:color w:val="0563C1" w:themeColor="hyperlink"/>
      <w:u w:val="single"/>
    </w:rPr>
  </w:style>
  <w:style w:type="paragraph" w:styleId="af1">
    <w:name w:val="header"/>
    <w:basedOn w:val="a1"/>
    <w:link w:val="af2"/>
    <w:uiPriority w:val="99"/>
    <w:unhideWhenUsed/>
    <w:rsid w:val="00096DF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2"/>
    <w:link w:val="af1"/>
    <w:uiPriority w:val="99"/>
    <w:rsid w:val="00096DF8"/>
    <w:rPr>
      <w:rFonts w:ascii="Times New Roman" w:hAnsi="Times New Roman"/>
      <w:sz w:val="28"/>
    </w:rPr>
  </w:style>
  <w:style w:type="paragraph" w:styleId="af3">
    <w:name w:val="footer"/>
    <w:basedOn w:val="a1"/>
    <w:link w:val="af4"/>
    <w:uiPriority w:val="99"/>
    <w:unhideWhenUsed/>
    <w:rsid w:val="00096DF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2"/>
    <w:link w:val="af3"/>
    <w:uiPriority w:val="99"/>
    <w:rsid w:val="00096DF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6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5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8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24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5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9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2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0;&#1083;&#1077;&#1082;&#1089;&#1077;&#1081;\Desktop\&#1048;&#1080;&#1055;\&#1064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EFE56-B003-4325-A3B4-E8D04111D2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</Template>
  <TotalTime>175</TotalTime>
  <Pages>1</Pages>
  <Words>1309</Words>
  <Characters>7463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Алексеев Алексей Вячеславович</cp:lastModifiedBy>
  <cp:revision>4</cp:revision>
  <dcterms:created xsi:type="dcterms:W3CDTF">2022-06-11T05:42:00Z</dcterms:created>
  <dcterms:modified xsi:type="dcterms:W3CDTF">2022-06-11T08:32:00Z</dcterms:modified>
</cp:coreProperties>
</file>